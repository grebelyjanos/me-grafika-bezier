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bookmarkStart w:id="0" w:name="_Toc321147149" w:displacedByCustomXml="next"/>
    <w:bookmarkStart w:id="1" w:name="_Toc318188227" w:displacedByCustomXml="next"/>
    <w:bookmarkStart w:id="2" w:name="_Toc318188327" w:displacedByCustomXml="next"/>
    <w:bookmarkStart w:id="3" w:name="_Toc318189312" w:displacedByCustomXml="next"/>
    <w:bookmarkStart w:id="4" w:name="_Toc321147011" w:displacedByCustomXml="next"/>
    <w:sdt>
      <w:sdtPr>
        <w:rPr>
          <w:color w:val="595959" w:themeColor="text1" w:themeTint="A6"/>
          <w:sz w:val="24"/>
        </w:rPr>
        <w:id w:val="-226461354"/>
        <w:docPartObj>
          <w:docPartGallery w:val="Cover Pages"/>
          <w:docPartUnique/>
        </w:docPartObj>
      </w:sdtPr>
      <w:sdtEndPr>
        <w:rPr>
          <w:rStyle w:val="Cmsor1karaktere"/>
          <w:rFonts w:asciiTheme="majorHAnsi" w:eastAsiaTheme="majorEastAsia" w:hAnsiTheme="majorHAnsi" w:cstheme="majorBidi"/>
          <w:color w:val="00A0B8" w:themeColor="accent1"/>
          <w:sz w:val="30"/>
        </w:rPr>
      </w:sdtEndPr>
      <w:sdtContent>
        <w:p w14:paraId="2AE87B72" w14:textId="5FA847C0" w:rsidR="00E350FE" w:rsidRDefault="00E350FE">
          <w:pPr>
            <w:pStyle w:val="Nincstrkz"/>
            <w:rPr>
              <w:sz w:val="24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0" wp14:anchorId="5A45A556" wp14:editId="3CE4C54F">
                    <wp:simplePos x="0" y="0"/>
                    <wp:positionH relativeFrom="margin">
                      <wp:align>center</wp:align>
                    </wp:positionH>
                    <wp:positionV relativeFrom="margin">
                      <wp:align>bottom</wp:align>
                    </wp:positionV>
                    <wp:extent cx="3943350" cy="265176"/>
                    <wp:effectExtent l="0" t="0" r="7620" b="0"/>
                    <wp:wrapSquare wrapText="bothSides"/>
                    <wp:docPr id="20" name="Szövegdoboz 2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943350" cy="26517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90427E7" w14:textId="12DC600E" w:rsidR="00E350FE" w:rsidRDefault="00283E94">
                                <w:pPr>
                                  <w:pStyle w:val="Kapcsolattartsiadatok"/>
                                </w:pPr>
                                <w:sdt>
                                  <w:sdtPr>
                                    <w:alias w:val="Név"/>
                                    <w:tag w:val=""/>
                                    <w:id w:val="800038955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2B24B3">
                                      <w:t>Grebely János</w:t>
                                    </w:r>
                                  </w:sdtContent>
                                </w:sdt>
                                <w:r w:rsidR="00E350FE">
                                  <w:t> | </w:t>
                                </w:r>
                                <w:sdt>
                                  <w:sdtPr>
                                    <w:alias w:val="Tanfolyam címe"/>
                                    <w:tag w:val=""/>
                                    <w:id w:val="-728219936"/>
                    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2B24B3">
                                      <w:t>CL4WWB</w:t>
                                    </w:r>
                                  </w:sdtContent>
                                </w:sdt>
                                <w:r w:rsidR="00E350FE">
                                  <w:t> | </w:t>
                                </w:r>
                                <w:sdt>
                                  <w:sdtPr>
                                    <w:alias w:val="Dátum"/>
                                    <w:tag w:val=""/>
                                    <w:id w:val="2032065285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0-03-25T00:00:00Z">
                                      <w:dateFormat w:val="yyyy. MMMM d."/>
                                      <w:lid w:val="hu-HU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r w:rsidR="002B24B3">
                                      <w:t>2020. március 25.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95000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A45A556" id="_x0000_t202" coordsize="21600,21600" o:spt="202" path="m,l,21600r21600,l21600,xe">
                    <v:stroke joinstyle="miter"/>
                    <v:path gradientshapeok="t" o:connecttype="rect"/>
                  </v:shapetype>
                  <v:shape id="Szövegdoboz 20" o:spid="_x0000_s1026" type="#_x0000_t202" style="position:absolute;margin-left:0;margin-top:0;width:310.5pt;height:20.9pt;z-index:251660288;visibility:visible;mso-wrap-style:square;mso-width-percent:950;mso-height-percent:0;mso-wrap-distance-left:9pt;mso-wrap-distance-top:0;mso-wrap-distance-right:9pt;mso-wrap-distance-bottom:0;mso-position-horizontal:center;mso-position-horizontal-relative:margin;mso-position-vertical:bottom;mso-position-vertical-relative:margin;mso-width-percent:95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" o:allowoverlap="f" filled="f" stroked="f" strokeweight=".5pt">
                    <v:textbox style="mso-fit-shape-to-text:t" inset="0,,0">
                      <w:txbxContent>
                        <w:p w14:paraId="390427E7" w14:textId="12DC600E" w:rsidR="00E350FE" w:rsidRDefault="00283E94">
                          <w:pPr>
                            <w:pStyle w:val="Kapcsolattartsiadatok"/>
                          </w:pPr>
                          <w:sdt>
                            <w:sdtPr>
                              <w:alias w:val="Név"/>
                              <w:tag w:val=""/>
                              <w:id w:val="800038955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2B24B3">
                                <w:t>Grebely János</w:t>
                              </w:r>
                            </w:sdtContent>
                          </w:sdt>
                          <w:r w:rsidR="00E350FE">
                            <w:t> | </w:t>
                          </w:r>
                          <w:sdt>
                            <w:sdtPr>
                              <w:alias w:val="Tanfolyam címe"/>
                              <w:tag w:val=""/>
                              <w:id w:val="-728219936"/>
              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              <w:text/>
                            </w:sdtPr>
                            <w:sdtEndPr/>
                            <w:sdtContent>
                              <w:r w:rsidR="002B24B3">
                                <w:t>CL4WWB</w:t>
                              </w:r>
                            </w:sdtContent>
                          </w:sdt>
                          <w:r w:rsidR="00E350FE">
                            <w:t> | </w:t>
                          </w:r>
                          <w:sdt>
                            <w:sdtPr>
                              <w:alias w:val="Dátum"/>
                              <w:tag w:val=""/>
                              <w:id w:val="2032065285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0-03-25T00:00:00Z">
                                <w:dateFormat w:val="yyyy. MMMM d."/>
                                <w:lid w:val="hu-HU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r w:rsidR="002B24B3">
                                <w:t>2020. március 25.</w:t>
                              </w:r>
                            </w:sdtContent>
                          </w:sdt>
                        </w:p>
                      </w:txbxContent>
                    </v:textbox>
                    <w10:wrap type="square" anchorx="margin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0" wp14:anchorId="2F724536" wp14:editId="4DD5F678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margin">
                          <wp14:pctPosVOffset>75000</wp14:pctPosVOffset>
                        </wp:positionV>
                      </mc:Choice>
                      <mc:Fallback>
                        <wp:positionV relativeFrom="page">
                          <wp:posOffset>7621270</wp:posOffset>
                        </wp:positionV>
                      </mc:Fallback>
                    </mc:AlternateContent>
                    <wp:extent cx="3943350" cy="1325880"/>
                    <wp:effectExtent l="0" t="0" r="7620" b="5080"/>
                    <wp:wrapSquare wrapText="bothSides"/>
                    <wp:docPr id="21" name="Szövegdoboz 2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943350" cy="13258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alias w:val="Cím"/>
                                  <w:tag w:val=""/>
                                  <w:id w:val="-97059377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75EEB4D6" w14:textId="62645B4C" w:rsidR="00E350FE" w:rsidRDefault="002B24B3">
                                    <w:pPr>
                                      <w:pStyle w:val="Cm"/>
                                    </w:pPr>
                                    <w:r>
                                      <w:t>2D bezier görbe megjelentése</w:t>
                                    </w:r>
                                  </w:p>
                                </w:sdtContent>
                              </w:sdt>
                              <w:p w14:paraId="619C5978" w14:textId="2F6DE5F8" w:rsidR="00E350FE" w:rsidRDefault="00283E94">
                                <w:pPr>
                                  <w:pStyle w:val="Alcm"/>
                                </w:pPr>
                                <w:sdt>
                                  <w:sdtPr>
                                    <w:alias w:val="Alcím"/>
                                    <w:tag w:val=""/>
                                    <w:id w:val="235834689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2B24B3">
                                      <w:t>Féléves beadandó Számítógépi grafika tantárgyból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95000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F724536" id="Szövegdoboz 21" o:spid="_x0000_s1027" type="#_x0000_t202" style="position:absolute;margin-left:0;margin-top:0;width:310.5pt;height:104.4pt;z-index:251661312;visibility:visible;mso-wrap-style:square;mso-width-percent:950;mso-height-percent:0;mso-top-percent:750;mso-wrap-distance-left:9pt;mso-wrap-distance-top:0;mso-wrap-distance-right:9pt;mso-wrap-distance-bottom:0;mso-position-horizontal:center;mso-position-horizontal-relative:margin;mso-position-vertical-relative:margin;mso-width-percent:950;mso-height-percent:0;mso-top-percent:75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" o:allowoverlap="f" filled="f" stroked="f" strokeweight=".5pt">
                    <v:textbox style="mso-fit-shape-to-text:t" inset="0,0,0,0">
                      <w:txbxContent>
                        <w:sdt>
                          <w:sdtPr>
                            <w:alias w:val="Cím"/>
                            <w:tag w:val=""/>
                            <w:id w:val="-97059377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75EEB4D6" w14:textId="62645B4C" w:rsidR="00E350FE" w:rsidRDefault="002B24B3">
                              <w:pPr>
                                <w:pStyle w:val="Cm"/>
                              </w:pPr>
                              <w:r>
                                <w:t>2D bezier görbe megjelentése</w:t>
                              </w:r>
                            </w:p>
                          </w:sdtContent>
                        </w:sdt>
                        <w:p w14:paraId="619C5978" w14:textId="2F6DE5F8" w:rsidR="00E350FE" w:rsidRDefault="00283E94">
                          <w:pPr>
                            <w:pStyle w:val="Alcm"/>
                          </w:pPr>
                          <w:sdt>
                            <w:sdtPr>
                              <w:alias w:val="Alcím"/>
                              <w:tag w:val=""/>
                              <w:id w:val="235834689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2B24B3">
                                <w:t>Féléves beadandó Számítógépi grafika tantárgyból</w:t>
                              </w:r>
                            </w:sdtContent>
                          </w:sdt>
                        </w:p>
                      </w:txbxContent>
                    </v:textbox>
                    <w10:wrap type="square" anchorx="margin" anchory="margin"/>
                  </v:shape>
                </w:pict>
              </mc:Fallback>
            </mc:AlternateContent>
          </w:r>
        </w:p>
        <w:p w14:paraId="33D498C9" w14:textId="77777777" w:rsidR="00E350FE" w:rsidRDefault="00E350FE"/>
        <w:p w14:paraId="54303EC9" w14:textId="55D5717B" w:rsidR="002B24B3" w:rsidRDefault="00240F25" w:rsidP="0048208E">
          <w:pPr>
            <w:pStyle w:val="Cmsor3"/>
            <w:rPr>
              <w:rStyle w:val="Cmsor1karaktere"/>
            </w:rPr>
          </w:pPr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0" wp14:anchorId="245D28DF" wp14:editId="747DBB6B">
                <wp:simplePos x="0" y="0"/>
                <wp:positionH relativeFrom="margin">
                  <wp:align>center</wp:align>
                </wp:positionH>
                <wp:positionV relativeFrom="margin">
                  <wp:posOffset>837514</wp:posOffset>
                </wp:positionV>
                <wp:extent cx="5774400" cy="4309200"/>
                <wp:effectExtent l="266700" t="266700" r="264795" b="262890"/>
                <wp:wrapSquare wrapText="bothSides"/>
                <wp:docPr id="22" name="Kép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Kép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74400" cy="430920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shade val="85000"/>
                          </a:srgbClr>
                        </a:solidFill>
                        <a:ln w="254000" cap="rnd">
                          <a:solidFill>
                            <a:srgbClr val="FFFFFF"/>
                          </a:solidFill>
                        </a:ln>
                        <a:effectLst>
                          <a:outerShdw blurRad="152400" algn="tl" rotWithShape="0">
                            <a:srgbClr val="000000">
                              <a:alpha val="25000"/>
                            </a:srgbClr>
                          </a:outerShdw>
                        </a:effectLst>
                        <a:scene3d>
                          <a:camera prst="orthographicFront"/>
                          <a:lightRig rig="twoPt" dir="t">
                            <a:rot lat="0" lon="0" rev="7800000"/>
                          </a:lightRig>
                        </a:scene3d>
                        <a:sp3d contourW="6350">
                          <a:bevelT w="6350" h="6350"/>
                          <a:contourClr>
                            <a:srgbClr val="C0C0C0"/>
                          </a:contourClr>
                        </a:sp3d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E350FE">
            <w:rPr>
              <w:rStyle w:val="Cmsor1karaktere"/>
            </w:rPr>
            <w:br w:type="page"/>
          </w:r>
          <w:r w:rsidR="002B24B3">
            <w:rPr>
              <w:rStyle w:val="Cmsor1karaktere"/>
            </w:rPr>
            <w:lastRenderedPageBreak/>
            <w:t>Megvalósítandó feladat</w:t>
          </w:r>
        </w:p>
        <w:p w14:paraId="6D40397A" w14:textId="77777777" w:rsidR="002B24B3" w:rsidRDefault="002B24B3" w:rsidP="002B24B3">
          <w:r>
            <w:t>Bezier görbe kirajzolása minimum 25 kontrolponttal OpenGL grafikus megjelenítés segítségével.</w:t>
          </w:r>
        </w:p>
        <w:p w14:paraId="502C0D0C" w14:textId="77777777" w:rsidR="002B24B3" w:rsidRDefault="002B24B3" w:rsidP="00554799">
          <w:pPr>
            <w:pStyle w:val="cmsor1"/>
          </w:pPr>
          <w:r>
            <w:t>Program leírása</w:t>
          </w:r>
        </w:p>
        <w:p w14:paraId="5B83F9B2" w14:textId="4AF1620E" w:rsidR="00554799" w:rsidRDefault="002B24B3" w:rsidP="00DF6BD7">
          <w:r>
            <w:t>A feladat bemutatása GLUT toolkitre épül.</w:t>
          </w:r>
          <w:r w:rsidR="00554799">
            <w:t>, mellyel egyszerűen inicializálható adott platformon az OpenGL ablakozó rendszer.</w:t>
          </w:r>
        </w:p>
        <w:p w14:paraId="6883AF6B" w14:textId="77777777" w:rsidR="0073779F" w:rsidRDefault="0073779F" w:rsidP="00DF6BD7">
          <w:r>
            <w:t>A görbét kirajzolásához a program kényelmi szempont miatt generál egy két véletlenszerű paramétert.</w:t>
          </w:r>
        </w:p>
        <w:p w14:paraId="2F634405" w14:textId="4B3235C7" w:rsidR="0073779F" w:rsidRDefault="005746FD" w:rsidP="0073779F">
          <w:pPr>
            <w:pStyle w:val="Listaszerbekezds"/>
            <w:numPr>
              <w:ilvl w:val="0"/>
              <w:numId w:val="10"/>
            </w:numPr>
          </w:pPr>
          <w:r w:rsidRPr="005746FD">
            <w:rPr>
              <w:i/>
              <w:iCs/>
            </w:rPr>
            <w:t>n</w:t>
          </w:r>
          <w:r w:rsidR="0073779F" w:rsidRPr="005746FD">
            <w:rPr>
              <w:i/>
              <w:iCs/>
            </w:rPr>
            <w:t>umberofpoints</w:t>
          </w:r>
          <w:r w:rsidR="0073779F">
            <w:t xml:space="preserve"> : A kirajzolt görbe kontrollpontjainak a száma.</w:t>
          </w:r>
        </w:p>
        <w:p w14:paraId="42A4B43E" w14:textId="74C3ED3D" w:rsidR="0073779F" w:rsidRDefault="005746FD" w:rsidP="0073779F">
          <w:pPr>
            <w:pStyle w:val="Listaszerbekezds"/>
            <w:numPr>
              <w:ilvl w:val="0"/>
              <w:numId w:val="10"/>
            </w:numPr>
          </w:pPr>
          <w:r w:rsidRPr="005746FD">
            <w:rPr>
              <w:i/>
              <w:iCs/>
            </w:rPr>
            <w:t>c</w:t>
          </w:r>
          <w:r w:rsidR="0073779F" w:rsidRPr="005746FD">
            <w:rPr>
              <w:i/>
              <w:iCs/>
            </w:rPr>
            <w:t>trlpoints[PMSIZE][3]</w:t>
          </w:r>
          <w:r w:rsidR="0073779F">
            <w:t>:</w:t>
          </w:r>
          <w:r w:rsidR="0073779F">
            <w:tab/>
            <w:t>A kirajzolandó görbe kontrolpontjait tároló mátrix</w:t>
          </w:r>
        </w:p>
        <w:p w14:paraId="47BDF967" w14:textId="4E4E0248" w:rsidR="00300BE5" w:rsidRDefault="0073779F" w:rsidP="00DF6BD7">
          <w:r>
            <w:t>A változó és a mátrix is a program kezdetén inicializálásra és véletlen értékkekkel feltöltésre kerül. A</w:t>
          </w:r>
          <w:r w:rsidR="00300BE5">
            <w:t xml:space="preserve"> véletlen számok generálásának segítségére a követ</w:t>
          </w:r>
          <w:r w:rsidR="00FC23B0">
            <w:t>k</w:t>
          </w:r>
          <w:r w:rsidR="00300BE5">
            <w:t>ező két függvény került definiálásra:</w:t>
          </w:r>
        </w:p>
        <w:p w14:paraId="546203D8" w14:textId="77777777" w:rsidR="00FC23B0" w:rsidRPr="00FC23B0" w:rsidRDefault="00FC23B0" w:rsidP="0079386D">
          <w:pPr>
            <w:pStyle w:val="Szmozottlista"/>
            <w:numPr>
              <w:ilvl w:val="0"/>
              <w:numId w:val="0"/>
            </w:numPr>
            <w:ind w:left="1418"/>
            <w:rPr>
              <w:i/>
              <w:iCs/>
            </w:rPr>
          </w:pPr>
          <w:r w:rsidRPr="00FC23B0">
            <w:rPr>
              <w:i/>
              <w:iCs/>
            </w:rPr>
            <w:t>int randomInt(int minValue = 2, int maxValue = (PMSIZE-1)){</w:t>
          </w:r>
        </w:p>
        <w:p w14:paraId="4F3A5587" w14:textId="77777777" w:rsidR="00FC23B0" w:rsidRPr="00FC23B0" w:rsidRDefault="00FC23B0" w:rsidP="0079386D">
          <w:pPr>
            <w:pStyle w:val="Szmozottlista"/>
            <w:numPr>
              <w:ilvl w:val="0"/>
              <w:numId w:val="0"/>
            </w:numPr>
            <w:ind w:left="1418"/>
            <w:rPr>
              <w:i/>
              <w:iCs/>
            </w:rPr>
          </w:pPr>
          <w:r w:rsidRPr="00FC23B0">
            <w:rPr>
              <w:i/>
              <w:iCs/>
            </w:rPr>
            <w:t xml:space="preserve">    return (rand() % (maxValue - minValue + 1)) + minValue;</w:t>
          </w:r>
        </w:p>
        <w:p w14:paraId="2F2DC8B7" w14:textId="76AA3868" w:rsidR="00FC23B0" w:rsidRPr="00FC23B0" w:rsidRDefault="00FC23B0" w:rsidP="0079386D">
          <w:pPr>
            <w:pStyle w:val="Szmozottlista"/>
            <w:numPr>
              <w:ilvl w:val="0"/>
              <w:numId w:val="0"/>
            </w:numPr>
            <w:ind w:left="1418"/>
            <w:rPr>
              <w:i/>
              <w:iCs/>
            </w:rPr>
          </w:pPr>
          <w:r w:rsidRPr="00FC23B0">
            <w:rPr>
              <w:i/>
              <w:iCs/>
            </w:rPr>
            <w:t>}</w:t>
          </w:r>
        </w:p>
        <w:p w14:paraId="48311FA4" w14:textId="50D05D91" w:rsidR="0048208E" w:rsidRDefault="00300BE5" w:rsidP="005746FD">
          <w:r>
            <w:t>Visszatér egy 2 és a program elején definiált makró értéke mínusz 1 értéktartománybeli egész számmal. Ez fogja megadni nekünk a megjelenítendő görbe kontrolpontjainak a számát, melyet</w:t>
          </w:r>
        </w:p>
        <w:p w14:paraId="5CF34E7F" w14:textId="67B09230" w:rsidR="0048208E" w:rsidRPr="00FC23B0" w:rsidRDefault="0048208E" w:rsidP="0079386D">
          <w:pPr>
            <w:pStyle w:val="Szmozottlista"/>
            <w:numPr>
              <w:ilvl w:val="0"/>
              <w:numId w:val="0"/>
            </w:numPr>
            <w:ind w:left="1069"/>
            <w:rPr>
              <w:i/>
              <w:iCs/>
            </w:rPr>
          </w:pPr>
          <w:r w:rsidRPr="00FC23B0">
            <w:rPr>
              <w:i/>
              <w:iCs/>
            </w:rPr>
            <w:t>float randomFloat(float minValue = 0.0f, float maxValue = 1.9f)</w:t>
          </w:r>
          <w:r w:rsidR="00FC23B0" w:rsidRPr="00FC23B0">
            <w:rPr>
              <w:i/>
              <w:iCs/>
            </w:rPr>
            <w:t>{</w:t>
          </w:r>
        </w:p>
        <w:p w14:paraId="00D0AC38" w14:textId="6E93456C" w:rsidR="0048208E" w:rsidRPr="00FC23B0" w:rsidRDefault="0048208E" w:rsidP="0079386D">
          <w:pPr>
            <w:pStyle w:val="Szmozottlista"/>
            <w:numPr>
              <w:ilvl w:val="0"/>
              <w:numId w:val="0"/>
            </w:numPr>
            <w:ind w:left="1429"/>
            <w:rPr>
              <w:i/>
              <w:iCs/>
            </w:rPr>
          </w:pPr>
          <w:r w:rsidRPr="00FC23B0">
            <w:rPr>
              <w:i/>
              <w:iCs/>
            </w:rPr>
            <w:t>float between0and1 = static_cast&lt;float&gt;(rand()) / static_cast&lt;float&gt;(RAND_MAX);</w:t>
          </w:r>
        </w:p>
        <w:p w14:paraId="70BB9CA5" w14:textId="02C31B6E" w:rsidR="0048208E" w:rsidRPr="00FC23B0" w:rsidRDefault="0048208E" w:rsidP="0079386D">
          <w:pPr>
            <w:pStyle w:val="Szmozottlista"/>
            <w:numPr>
              <w:ilvl w:val="0"/>
              <w:numId w:val="0"/>
            </w:numPr>
            <w:ind w:left="1069"/>
            <w:rPr>
              <w:i/>
              <w:iCs/>
            </w:rPr>
          </w:pPr>
          <w:r w:rsidRPr="00FC23B0">
            <w:rPr>
              <w:i/>
              <w:iCs/>
            </w:rPr>
            <w:t>return (minValue + between0and1 * (maxValue - minValue))-0.95;</w:t>
          </w:r>
        </w:p>
        <w:p w14:paraId="3BEB705F" w14:textId="77777777" w:rsidR="00EB27AF" w:rsidRDefault="0048208E" w:rsidP="0079386D">
          <w:pPr>
            <w:pStyle w:val="Szmozottlista"/>
            <w:numPr>
              <w:ilvl w:val="0"/>
              <w:numId w:val="0"/>
            </w:numPr>
            <w:ind w:left="1429" w:hanging="360"/>
          </w:pPr>
          <w:r w:rsidRPr="00FC23B0">
            <w:rPr>
              <w:i/>
              <w:iCs/>
            </w:rPr>
            <w:t>}</w:t>
          </w:r>
        </w:p>
        <w:p w14:paraId="41D4CD08" w14:textId="77777777" w:rsidR="00DF6BD7" w:rsidRDefault="00EB27AF" w:rsidP="00DF6BD7">
          <w:pPr>
            <w:rPr>
              <w:rStyle w:val="Cmsor1karaktere"/>
            </w:rPr>
          </w:pPr>
          <w:r>
            <w:t>Visszatér egy [-0.9;+0.9] értékkel, amel</w:t>
          </w:r>
          <w:r w:rsidR="00DF6BD7">
            <w:t>lyel a pontmátrix elemeinek értéket adunk.</w:t>
          </w:r>
        </w:p>
        <w:p w14:paraId="6C97246B" w14:textId="2C5DE4DE" w:rsidR="00DF6BD7" w:rsidRDefault="00DF6BD7" w:rsidP="00DF6BD7">
          <w:pPr>
            <w:rPr>
              <w:rStyle w:val="Cmsor1karaktere"/>
            </w:rPr>
          </w:pPr>
          <w:r>
            <w:t>Itt fontos megemlíteni, hogy a megjelenítés a létrehozott ablak közepét tekinti origónak, s előjelhelyesen az ablak széleit 1.0 értéknek.</w:t>
          </w:r>
        </w:p>
      </w:sdtContent>
    </w:sdt>
    <w:bookmarkEnd w:id="0" w:displacedByCustomXml="prev"/>
    <w:bookmarkEnd w:id="1" w:displacedByCustomXml="prev"/>
    <w:bookmarkEnd w:id="2" w:displacedByCustomXml="prev"/>
    <w:bookmarkEnd w:id="3" w:displacedByCustomXml="prev"/>
    <w:bookmarkEnd w:id="4" w:displacedByCustomXml="prev"/>
    <w:p w14:paraId="5277F31B" w14:textId="77777777" w:rsidR="005746FD" w:rsidRPr="005746FD" w:rsidRDefault="005746FD" w:rsidP="0079386D">
      <w:pPr>
        <w:pStyle w:val="Szmozottlista"/>
        <w:numPr>
          <w:ilvl w:val="0"/>
          <w:numId w:val="0"/>
        </w:numPr>
        <w:ind w:left="1418"/>
        <w:rPr>
          <w:i/>
          <w:iCs/>
        </w:rPr>
      </w:pPr>
      <w:r w:rsidRPr="005746FD">
        <w:rPr>
          <w:i/>
          <w:iCs/>
        </w:rPr>
        <w:t>void generateRandomPoints(){</w:t>
      </w:r>
    </w:p>
    <w:p w14:paraId="5EB62D8C" w14:textId="77777777" w:rsidR="005746FD" w:rsidRPr="005746FD" w:rsidRDefault="005746FD" w:rsidP="0079386D">
      <w:pPr>
        <w:pStyle w:val="Szmozottlista"/>
        <w:numPr>
          <w:ilvl w:val="0"/>
          <w:numId w:val="0"/>
        </w:numPr>
        <w:ind w:left="1418"/>
        <w:rPr>
          <w:i/>
          <w:iCs/>
        </w:rPr>
      </w:pPr>
      <w:r w:rsidRPr="005746FD">
        <w:rPr>
          <w:i/>
          <w:iCs/>
        </w:rPr>
        <w:t xml:space="preserve">    for(int i=0; i&lt;PMSIZE; i++){</w:t>
      </w:r>
    </w:p>
    <w:p w14:paraId="0DFE2C6E" w14:textId="77777777" w:rsidR="005746FD" w:rsidRPr="005746FD" w:rsidRDefault="005746FD" w:rsidP="0079386D">
      <w:pPr>
        <w:pStyle w:val="Szmozottlista"/>
        <w:numPr>
          <w:ilvl w:val="0"/>
          <w:numId w:val="0"/>
        </w:numPr>
        <w:ind w:left="1418"/>
        <w:rPr>
          <w:i/>
          <w:iCs/>
        </w:rPr>
      </w:pPr>
      <w:r w:rsidRPr="005746FD">
        <w:rPr>
          <w:i/>
          <w:iCs/>
        </w:rPr>
        <w:t xml:space="preserve">        ctrlpoints[i][0]=randomFloat();</w:t>
      </w:r>
    </w:p>
    <w:p w14:paraId="6AFB1FE5" w14:textId="77777777" w:rsidR="005746FD" w:rsidRPr="005746FD" w:rsidRDefault="005746FD" w:rsidP="0079386D">
      <w:pPr>
        <w:pStyle w:val="Szmozottlista"/>
        <w:numPr>
          <w:ilvl w:val="0"/>
          <w:numId w:val="0"/>
        </w:numPr>
        <w:ind w:left="1418"/>
        <w:rPr>
          <w:i/>
          <w:iCs/>
        </w:rPr>
      </w:pPr>
      <w:r w:rsidRPr="005746FD">
        <w:rPr>
          <w:i/>
          <w:iCs/>
        </w:rPr>
        <w:t xml:space="preserve">        ctrlpoints[i][1]=randomFloat();</w:t>
      </w:r>
    </w:p>
    <w:p w14:paraId="3F038D47" w14:textId="77777777" w:rsidR="005746FD" w:rsidRPr="005746FD" w:rsidRDefault="005746FD" w:rsidP="0079386D">
      <w:pPr>
        <w:pStyle w:val="Szmozottlista"/>
        <w:numPr>
          <w:ilvl w:val="0"/>
          <w:numId w:val="0"/>
        </w:numPr>
        <w:ind w:left="1418"/>
        <w:rPr>
          <w:i/>
          <w:iCs/>
        </w:rPr>
      </w:pPr>
      <w:r w:rsidRPr="005746FD">
        <w:rPr>
          <w:i/>
          <w:iCs/>
        </w:rPr>
        <w:t xml:space="preserve">    }</w:t>
      </w:r>
    </w:p>
    <w:p w14:paraId="4596AF5B" w14:textId="4C3D3AED" w:rsidR="005746FD" w:rsidRDefault="005746FD" w:rsidP="0079386D">
      <w:pPr>
        <w:pStyle w:val="Szmozottlista"/>
        <w:numPr>
          <w:ilvl w:val="0"/>
          <w:numId w:val="0"/>
        </w:numPr>
        <w:ind w:left="1418"/>
        <w:rPr>
          <w:i/>
          <w:iCs/>
        </w:rPr>
      </w:pPr>
      <w:r w:rsidRPr="005746FD">
        <w:rPr>
          <w:i/>
          <w:iCs/>
        </w:rPr>
        <w:t>}</w:t>
      </w:r>
    </w:p>
    <w:p w14:paraId="640A740E" w14:textId="7D37E6D9" w:rsidR="00E00AB3" w:rsidRDefault="00E00AB3" w:rsidP="005746FD">
      <w:r>
        <w:t>Ebben az eljárásban a randomFloat(); függvény felhasználásával feltöltjük a ctrlpoints mátrix elemeit véletlenszerű pontokkal.</w:t>
      </w:r>
    </w:p>
    <w:p w14:paraId="649FFD27" w14:textId="77777777" w:rsidR="00E00AB3" w:rsidRDefault="00E00AB3">
      <w:r>
        <w:br w:type="page"/>
      </w:r>
    </w:p>
    <w:p w14:paraId="6B90F9C8" w14:textId="3D94DFDD" w:rsidR="0037196E" w:rsidRDefault="0037196E" w:rsidP="0037196E">
      <w:r>
        <w:lastRenderedPageBreak/>
        <w:t>A program egyéb működésbeli eljárásokat is igényel ezek részletezései a következők:</w:t>
      </w:r>
    </w:p>
    <w:p w14:paraId="22D63252" w14:textId="77777777" w:rsidR="0037196E" w:rsidRDefault="0037196E" w:rsidP="0037196E">
      <w:pPr>
        <w:pStyle w:val="Szmozottlista"/>
        <w:numPr>
          <w:ilvl w:val="0"/>
          <w:numId w:val="0"/>
        </w:numPr>
        <w:rPr>
          <w:i/>
          <w:iCs/>
        </w:rPr>
      </w:pPr>
    </w:p>
    <w:p w14:paraId="4D0F2EB0" w14:textId="59429D14" w:rsidR="00E00AB3" w:rsidRPr="00E00AB3" w:rsidRDefault="00E00AB3" w:rsidP="0079386D">
      <w:pPr>
        <w:pStyle w:val="Szmozottlista"/>
        <w:numPr>
          <w:ilvl w:val="0"/>
          <w:numId w:val="0"/>
        </w:numPr>
        <w:ind w:left="1418"/>
        <w:rPr>
          <w:i/>
          <w:iCs/>
        </w:rPr>
      </w:pPr>
      <w:r w:rsidRPr="00E00AB3">
        <w:rPr>
          <w:i/>
          <w:iCs/>
        </w:rPr>
        <w:t>void psInit()</w:t>
      </w:r>
    </w:p>
    <w:p w14:paraId="5A7F0342" w14:textId="77777777" w:rsidR="00E00AB3" w:rsidRPr="00E00AB3" w:rsidRDefault="00E00AB3" w:rsidP="0079386D">
      <w:pPr>
        <w:pStyle w:val="Szmozottlista"/>
        <w:numPr>
          <w:ilvl w:val="0"/>
          <w:numId w:val="0"/>
        </w:numPr>
        <w:ind w:left="1418"/>
        <w:rPr>
          <w:i/>
          <w:iCs/>
        </w:rPr>
      </w:pPr>
      <w:r w:rsidRPr="00E00AB3">
        <w:rPr>
          <w:i/>
          <w:iCs/>
        </w:rPr>
        <w:t>{</w:t>
      </w:r>
    </w:p>
    <w:p w14:paraId="55ACD557" w14:textId="77777777" w:rsidR="00E00AB3" w:rsidRPr="00E00AB3" w:rsidRDefault="00E00AB3" w:rsidP="0079386D">
      <w:pPr>
        <w:pStyle w:val="Szmozottlista"/>
        <w:numPr>
          <w:ilvl w:val="0"/>
          <w:numId w:val="0"/>
        </w:numPr>
        <w:ind w:left="1418"/>
        <w:rPr>
          <w:i/>
          <w:iCs/>
        </w:rPr>
      </w:pPr>
      <w:bookmarkStart w:id="5" w:name="_Hlk36100203"/>
      <w:r w:rsidRPr="00E00AB3">
        <w:rPr>
          <w:i/>
          <w:iCs/>
        </w:rPr>
        <w:t xml:space="preserve">  srand(time(NULL));</w:t>
      </w:r>
    </w:p>
    <w:bookmarkEnd w:id="5"/>
    <w:p w14:paraId="628146B1" w14:textId="77777777" w:rsidR="00E00AB3" w:rsidRPr="00E00AB3" w:rsidRDefault="00E00AB3" w:rsidP="0079386D">
      <w:pPr>
        <w:pStyle w:val="Szmozottlista"/>
        <w:numPr>
          <w:ilvl w:val="0"/>
          <w:numId w:val="0"/>
        </w:numPr>
        <w:ind w:left="1418"/>
        <w:rPr>
          <w:i/>
          <w:iCs/>
        </w:rPr>
      </w:pPr>
      <w:r w:rsidRPr="00E00AB3">
        <w:rPr>
          <w:i/>
          <w:iCs/>
        </w:rPr>
        <w:t xml:space="preserve">  glClearColor(0.1f, 0.2f, 0.3f, 1.0f);</w:t>
      </w:r>
    </w:p>
    <w:p w14:paraId="1481D736" w14:textId="77777777" w:rsidR="00E00AB3" w:rsidRPr="00E00AB3" w:rsidRDefault="00E00AB3" w:rsidP="0079386D">
      <w:pPr>
        <w:pStyle w:val="Szmozottlista"/>
        <w:numPr>
          <w:ilvl w:val="0"/>
          <w:numId w:val="0"/>
        </w:numPr>
        <w:ind w:left="1418"/>
        <w:rPr>
          <w:i/>
          <w:iCs/>
        </w:rPr>
      </w:pPr>
    </w:p>
    <w:p w14:paraId="5429DD1A" w14:textId="77777777" w:rsidR="00E00AB3" w:rsidRPr="00E00AB3" w:rsidRDefault="00E00AB3" w:rsidP="0079386D">
      <w:pPr>
        <w:pStyle w:val="Szmozottlista"/>
        <w:numPr>
          <w:ilvl w:val="0"/>
          <w:numId w:val="0"/>
        </w:numPr>
        <w:ind w:left="1418"/>
        <w:rPr>
          <w:i/>
          <w:iCs/>
        </w:rPr>
      </w:pPr>
      <w:r w:rsidRPr="00E00AB3">
        <w:rPr>
          <w:i/>
          <w:iCs/>
        </w:rPr>
        <w:t xml:space="preserve">  for(int i=0; i&lt;PMSIZE; i++){</w:t>
      </w:r>
    </w:p>
    <w:p w14:paraId="651407E8" w14:textId="77777777" w:rsidR="00E00AB3" w:rsidRPr="00E00AB3" w:rsidRDefault="00E00AB3" w:rsidP="0079386D">
      <w:pPr>
        <w:pStyle w:val="Szmozottlista"/>
        <w:numPr>
          <w:ilvl w:val="0"/>
          <w:numId w:val="0"/>
        </w:numPr>
        <w:ind w:left="1418"/>
        <w:rPr>
          <w:i/>
          <w:iCs/>
        </w:rPr>
      </w:pPr>
      <w:r w:rsidRPr="00E00AB3">
        <w:rPr>
          <w:i/>
          <w:iCs/>
        </w:rPr>
        <w:t xml:space="preserve">        ctrlpoints[i][0]=0;</w:t>
      </w:r>
    </w:p>
    <w:p w14:paraId="4C804AD6" w14:textId="77777777" w:rsidR="00E00AB3" w:rsidRPr="00E00AB3" w:rsidRDefault="00E00AB3" w:rsidP="0079386D">
      <w:pPr>
        <w:pStyle w:val="Szmozottlista"/>
        <w:numPr>
          <w:ilvl w:val="0"/>
          <w:numId w:val="0"/>
        </w:numPr>
        <w:ind w:left="1418"/>
        <w:rPr>
          <w:i/>
          <w:iCs/>
        </w:rPr>
      </w:pPr>
      <w:r w:rsidRPr="00E00AB3">
        <w:rPr>
          <w:i/>
          <w:iCs/>
        </w:rPr>
        <w:t xml:space="preserve">        ctrlpoints[i][1]=0;</w:t>
      </w:r>
    </w:p>
    <w:p w14:paraId="70C3E1BC" w14:textId="77777777" w:rsidR="00E00AB3" w:rsidRPr="00E00AB3" w:rsidRDefault="00E00AB3" w:rsidP="0079386D">
      <w:pPr>
        <w:pStyle w:val="Szmozottlista"/>
        <w:numPr>
          <w:ilvl w:val="0"/>
          <w:numId w:val="0"/>
        </w:numPr>
        <w:ind w:left="1418"/>
        <w:rPr>
          <w:i/>
          <w:iCs/>
        </w:rPr>
      </w:pPr>
      <w:r w:rsidRPr="00E00AB3">
        <w:rPr>
          <w:i/>
          <w:iCs/>
        </w:rPr>
        <w:t xml:space="preserve">    }</w:t>
      </w:r>
    </w:p>
    <w:p w14:paraId="11A64D88" w14:textId="68BFB7C7" w:rsidR="00E00AB3" w:rsidRDefault="00E00AB3" w:rsidP="0079386D">
      <w:pPr>
        <w:pStyle w:val="Szmozottlista"/>
        <w:numPr>
          <w:ilvl w:val="0"/>
          <w:numId w:val="0"/>
        </w:numPr>
        <w:ind w:left="1418"/>
        <w:rPr>
          <w:i/>
          <w:iCs/>
        </w:rPr>
      </w:pPr>
      <w:r w:rsidRPr="00E00AB3">
        <w:rPr>
          <w:i/>
          <w:iCs/>
        </w:rPr>
        <w:t>}</w:t>
      </w:r>
    </w:p>
    <w:p w14:paraId="1DFA3BBD" w14:textId="0026DF9B" w:rsidR="00E00AB3" w:rsidRDefault="00E00AB3" w:rsidP="00E00AB3">
      <w:r>
        <w:t>A programrész feladata egy alapvető inicializálás végrehajtása. Elvégezzük a véletlenszámgenerálás beállítását. Beállítjuk a megjelenítendő ablak háttérszínét RGBA leképzéssel, valamint a ctrlpoints mátrix összes pontját nullába álltjuk.</w:t>
      </w:r>
    </w:p>
    <w:p w14:paraId="7F46186A" w14:textId="77777777" w:rsidR="0099598C" w:rsidRPr="0095386E" w:rsidRDefault="0099598C" w:rsidP="0079386D">
      <w:pPr>
        <w:pStyle w:val="Szmozottlista"/>
        <w:numPr>
          <w:ilvl w:val="0"/>
          <w:numId w:val="0"/>
        </w:numPr>
        <w:ind w:left="1418"/>
        <w:rPr>
          <w:i/>
          <w:iCs/>
        </w:rPr>
      </w:pPr>
      <w:r w:rsidRPr="0095386E">
        <w:rPr>
          <w:i/>
          <w:iCs/>
        </w:rPr>
        <w:t>void printMessage(){</w:t>
      </w:r>
    </w:p>
    <w:p w14:paraId="3F238714" w14:textId="77777777" w:rsidR="0099598C" w:rsidRPr="0095386E" w:rsidRDefault="0099598C" w:rsidP="0079386D">
      <w:pPr>
        <w:pStyle w:val="Szmozottlista"/>
        <w:numPr>
          <w:ilvl w:val="0"/>
          <w:numId w:val="0"/>
        </w:numPr>
        <w:ind w:left="1418"/>
        <w:rPr>
          <w:i/>
          <w:iCs/>
        </w:rPr>
      </w:pPr>
      <w:r w:rsidRPr="0095386E">
        <w:rPr>
          <w:i/>
          <w:iCs/>
        </w:rPr>
        <w:t xml:space="preserve">    printf("Grafika beadando 2020 - 2D bezier gorbe kirajzolasa\n\r");</w:t>
      </w:r>
    </w:p>
    <w:p w14:paraId="5101EBBF" w14:textId="77777777" w:rsidR="0099598C" w:rsidRPr="0095386E" w:rsidRDefault="0099598C" w:rsidP="0079386D">
      <w:pPr>
        <w:pStyle w:val="Szmozottlista"/>
        <w:numPr>
          <w:ilvl w:val="0"/>
          <w:numId w:val="0"/>
        </w:numPr>
        <w:ind w:left="1418"/>
        <w:rPr>
          <w:i/>
          <w:iCs/>
        </w:rPr>
      </w:pPr>
      <w:r w:rsidRPr="0095386E">
        <w:rPr>
          <w:i/>
          <w:iCs/>
        </w:rPr>
        <w:t xml:space="preserve">    printf("Grebely János - CL4WWB - G2BIL");</w:t>
      </w:r>
    </w:p>
    <w:p w14:paraId="51BDE44A" w14:textId="77777777" w:rsidR="0099598C" w:rsidRPr="0095386E" w:rsidRDefault="0099598C" w:rsidP="0079386D">
      <w:pPr>
        <w:pStyle w:val="Szmozottlista"/>
        <w:numPr>
          <w:ilvl w:val="0"/>
          <w:numId w:val="0"/>
        </w:numPr>
        <w:ind w:left="1418"/>
        <w:rPr>
          <w:i/>
          <w:iCs/>
        </w:rPr>
      </w:pPr>
      <w:r w:rsidRPr="0095386E">
        <w:rPr>
          <w:i/>
          <w:iCs/>
        </w:rPr>
        <w:t xml:space="preserve">    for(int k=0; k&lt;51; k++){</w:t>
      </w:r>
    </w:p>
    <w:p w14:paraId="7CEBC5EB" w14:textId="77777777" w:rsidR="0099598C" w:rsidRPr="0095386E" w:rsidRDefault="0099598C" w:rsidP="0079386D">
      <w:pPr>
        <w:pStyle w:val="Szmozottlista"/>
        <w:numPr>
          <w:ilvl w:val="0"/>
          <w:numId w:val="0"/>
        </w:numPr>
        <w:ind w:left="1418"/>
        <w:rPr>
          <w:i/>
          <w:iCs/>
        </w:rPr>
      </w:pPr>
      <w:r w:rsidRPr="0095386E">
        <w:rPr>
          <w:i/>
          <w:iCs/>
        </w:rPr>
        <w:t xml:space="preserve">        printf("*");</w:t>
      </w:r>
    </w:p>
    <w:p w14:paraId="7C14BCCE" w14:textId="77777777" w:rsidR="0099598C" w:rsidRPr="0095386E" w:rsidRDefault="0099598C" w:rsidP="0079386D">
      <w:pPr>
        <w:pStyle w:val="Szmozottlista"/>
        <w:numPr>
          <w:ilvl w:val="0"/>
          <w:numId w:val="0"/>
        </w:numPr>
        <w:ind w:left="1418"/>
        <w:rPr>
          <w:i/>
          <w:iCs/>
        </w:rPr>
      </w:pPr>
      <w:r w:rsidRPr="0095386E">
        <w:rPr>
          <w:i/>
          <w:iCs/>
        </w:rPr>
        <w:t xml:space="preserve">    }</w:t>
      </w:r>
    </w:p>
    <w:p w14:paraId="429C3587" w14:textId="77777777" w:rsidR="0099598C" w:rsidRPr="0095386E" w:rsidRDefault="0099598C" w:rsidP="0079386D">
      <w:pPr>
        <w:pStyle w:val="Szmozottlista"/>
        <w:numPr>
          <w:ilvl w:val="0"/>
          <w:numId w:val="0"/>
        </w:numPr>
        <w:ind w:left="1418"/>
        <w:rPr>
          <w:i/>
          <w:iCs/>
        </w:rPr>
      </w:pPr>
      <w:r w:rsidRPr="0095386E">
        <w:rPr>
          <w:i/>
          <w:iCs/>
        </w:rPr>
        <w:t xml:space="preserve">    printf("\n\r * q - kilepes;");</w:t>
      </w:r>
    </w:p>
    <w:p w14:paraId="7DBE5E45" w14:textId="77777777" w:rsidR="0099598C" w:rsidRPr="0095386E" w:rsidRDefault="0099598C" w:rsidP="0079386D">
      <w:pPr>
        <w:pStyle w:val="Szmozottlista"/>
        <w:numPr>
          <w:ilvl w:val="0"/>
          <w:numId w:val="0"/>
        </w:numPr>
        <w:ind w:left="1418"/>
        <w:rPr>
          <w:i/>
          <w:iCs/>
        </w:rPr>
      </w:pPr>
      <w:r w:rsidRPr="0095386E">
        <w:rPr>
          <w:i/>
          <w:iCs/>
        </w:rPr>
        <w:t xml:space="preserve">    printf("\n\r * e - Random szamu kontrolpont generalasa;");</w:t>
      </w:r>
    </w:p>
    <w:p w14:paraId="0B33824B" w14:textId="77777777" w:rsidR="0099598C" w:rsidRPr="0095386E" w:rsidRDefault="0099598C" w:rsidP="0079386D">
      <w:pPr>
        <w:pStyle w:val="Szmozottlista"/>
        <w:numPr>
          <w:ilvl w:val="0"/>
          <w:numId w:val="0"/>
        </w:numPr>
        <w:ind w:left="1418"/>
        <w:rPr>
          <w:i/>
          <w:iCs/>
        </w:rPr>
      </w:pPr>
      <w:r w:rsidRPr="0095386E">
        <w:rPr>
          <w:i/>
          <w:iCs/>
        </w:rPr>
        <w:t xml:space="preserve">    printf("\n\r * r - Random kontrolpontok generalasa;");</w:t>
      </w:r>
    </w:p>
    <w:p w14:paraId="521A2939" w14:textId="77777777" w:rsidR="0099598C" w:rsidRPr="0095386E" w:rsidRDefault="0099598C" w:rsidP="0079386D">
      <w:pPr>
        <w:pStyle w:val="Szmozottlista"/>
        <w:numPr>
          <w:ilvl w:val="0"/>
          <w:numId w:val="0"/>
        </w:numPr>
        <w:ind w:left="1418"/>
        <w:rPr>
          <w:i/>
          <w:iCs/>
        </w:rPr>
      </w:pPr>
      <w:r w:rsidRPr="0095386E">
        <w:rPr>
          <w:i/>
          <w:iCs/>
        </w:rPr>
        <w:t xml:space="preserve">    printf("\n\r * a - Kontrolpontok szamanak novelese;");</w:t>
      </w:r>
    </w:p>
    <w:p w14:paraId="50AC4F77" w14:textId="77777777" w:rsidR="0099598C" w:rsidRPr="0095386E" w:rsidRDefault="0099598C" w:rsidP="0079386D">
      <w:pPr>
        <w:pStyle w:val="Szmozottlista"/>
        <w:numPr>
          <w:ilvl w:val="0"/>
          <w:numId w:val="0"/>
        </w:numPr>
        <w:ind w:left="1418"/>
        <w:rPr>
          <w:i/>
          <w:iCs/>
        </w:rPr>
      </w:pPr>
      <w:r w:rsidRPr="0095386E">
        <w:rPr>
          <w:i/>
          <w:iCs/>
        </w:rPr>
        <w:t xml:space="preserve">    printf("\n\r * s- Kontrolpontok szamanak csokkentese;\n\r");</w:t>
      </w:r>
    </w:p>
    <w:p w14:paraId="7D716750" w14:textId="77777777" w:rsidR="0099598C" w:rsidRPr="0095386E" w:rsidRDefault="0099598C" w:rsidP="0079386D">
      <w:pPr>
        <w:pStyle w:val="Szmozottlista"/>
        <w:numPr>
          <w:ilvl w:val="0"/>
          <w:numId w:val="0"/>
        </w:numPr>
        <w:ind w:left="1418"/>
        <w:rPr>
          <w:i/>
          <w:iCs/>
        </w:rPr>
      </w:pPr>
      <w:r w:rsidRPr="0095386E">
        <w:rPr>
          <w:i/>
          <w:iCs/>
        </w:rPr>
        <w:t xml:space="preserve">    for(int k=0; k&lt;51; k++){</w:t>
      </w:r>
    </w:p>
    <w:p w14:paraId="0295552A" w14:textId="77777777" w:rsidR="0099598C" w:rsidRPr="0095386E" w:rsidRDefault="0099598C" w:rsidP="0079386D">
      <w:pPr>
        <w:pStyle w:val="Szmozottlista"/>
        <w:numPr>
          <w:ilvl w:val="0"/>
          <w:numId w:val="0"/>
        </w:numPr>
        <w:ind w:left="1418"/>
        <w:rPr>
          <w:i/>
          <w:iCs/>
        </w:rPr>
      </w:pPr>
      <w:r w:rsidRPr="0095386E">
        <w:rPr>
          <w:i/>
          <w:iCs/>
        </w:rPr>
        <w:t xml:space="preserve">        printf("*");</w:t>
      </w:r>
    </w:p>
    <w:p w14:paraId="35F0CB5B" w14:textId="77777777" w:rsidR="0099598C" w:rsidRPr="0095386E" w:rsidRDefault="0099598C" w:rsidP="0079386D">
      <w:pPr>
        <w:pStyle w:val="Szmozottlista"/>
        <w:numPr>
          <w:ilvl w:val="0"/>
          <w:numId w:val="0"/>
        </w:numPr>
        <w:ind w:left="1418"/>
        <w:rPr>
          <w:i/>
          <w:iCs/>
        </w:rPr>
      </w:pPr>
      <w:r w:rsidRPr="0095386E">
        <w:rPr>
          <w:i/>
          <w:iCs/>
        </w:rPr>
        <w:t xml:space="preserve">    }</w:t>
      </w:r>
    </w:p>
    <w:p w14:paraId="71B62425" w14:textId="77777777" w:rsidR="0099598C" w:rsidRDefault="0099598C" w:rsidP="0079386D">
      <w:pPr>
        <w:pStyle w:val="Szmozottlista"/>
        <w:numPr>
          <w:ilvl w:val="0"/>
          <w:numId w:val="0"/>
        </w:numPr>
        <w:ind w:left="1418"/>
      </w:pPr>
      <w:r w:rsidRPr="0095386E">
        <w:rPr>
          <w:i/>
          <w:iCs/>
        </w:rPr>
        <w:t>}</w:t>
      </w:r>
      <w:r>
        <w:t xml:space="preserve"> </w:t>
      </w:r>
    </w:p>
    <w:p w14:paraId="73959839" w14:textId="77777777" w:rsidR="0099598C" w:rsidRDefault="0099598C" w:rsidP="0099598C">
      <w:pPr>
        <w:pStyle w:val="Szmozottlista"/>
        <w:numPr>
          <w:ilvl w:val="0"/>
          <w:numId w:val="0"/>
        </w:numPr>
        <w:ind w:left="360" w:hanging="360"/>
      </w:pPr>
      <w:r>
        <w:t>Egy egyszerű tájékoztató fejléc generálása a parancssoros ablakba.</w:t>
      </w:r>
    </w:p>
    <w:p w14:paraId="3D0BC353" w14:textId="07511DA0" w:rsidR="0099598C" w:rsidRDefault="0099598C" w:rsidP="00E00AB3">
      <w:r>
        <w:br w:type="page"/>
      </w:r>
    </w:p>
    <w:p w14:paraId="35F04E64" w14:textId="07EA1BAB" w:rsidR="000E71A5" w:rsidRDefault="000E71A5" w:rsidP="000E71A5">
      <w:r>
        <w:lastRenderedPageBreak/>
        <w:t xml:space="preserve">Az grafikus megjelenítés funkciói kívánnak </w:t>
      </w:r>
      <w:r w:rsidR="00E151D2">
        <w:t>függvényeket, melyeket a főprogramban regisztrálunk majd callback függvényként, s adott esemény bekövetkezésekor ezek meghívódnak.</w:t>
      </w:r>
    </w:p>
    <w:p w14:paraId="0520FBFA" w14:textId="12D5FA4E" w:rsidR="0037196E" w:rsidRPr="0037196E" w:rsidRDefault="0037196E" w:rsidP="0079386D">
      <w:pPr>
        <w:pStyle w:val="Szmozottlista"/>
        <w:numPr>
          <w:ilvl w:val="0"/>
          <w:numId w:val="0"/>
        </w:numPr>
        <w:ind w:left="1418"/>
        <w:rPr>
          <w:i/>
          <w:iCs/>
        </w:rPr>
      </w:pPr>
      <w:r w:rsidRPr="0037196E">
        <w:rPr>
          <w:i/>
          <w:iCs/>
        </w:rPr>
        <w:t>static void pskey(unsigned char key, int x, int y)</w:t>
      </w:r>
    </w:p>
    <w:p w14:paraId="5D6F5E64" w14:textId="77777777" w:rsidR="0037196E" w:rsidRPr="0037196E" w:rsidRDefault="0037196E" w:rsidP="0079386D">
      <w:pPr>
        <w:pStyle w:val="Szmozottlista"/>
        <w:numPr>
          <w:ilvl w:val="0"/>
          <w:numId w:val="0"/>
        </w:numPr>
        <w:ind w:left="1418"/>
        <w:rPr>
          <w:i/>
          <w:iCs/>
        </w:rPr>
      </w:pPr>
      <w:r w:rsidRPr="0037196E">
        <w:rPr>
          <w:i/>
          <w:iCs/>
        </w:rPr>
        <w:t>{</w:t>
      </w:r>
    </w:p>
    <w:p w14:paraId="1485017D" w14:textId="77777777" w:rsidR="0037196E" w:rsidRPr="0037196E" w:rsidRDefault="0037196E" w:rsidP="0079386D">
      <w:pPr>
        <w:pStyle w:val="Szmozottlista"/>
        <w:numPr>
          <w:ilvl w:val="0"/>
          <w:numId w:val="0"/>
        </w:numPr>
        <w:ind w:left="1418"/>
        <w:rPr>
          <w:i/>
          <w:iCs/>
        </w:rPr>
      </w:pPr>
      <w:r w:rsidRPr="0037196E">
        <w:rPr>
          <w:i/>
          <w:iCs/>
        </w:rPr>
        <w:t xml:space="preserve">    switch (key)</w:t>
      </w:r>
    </w:p>
    <w:p w14:paraId="4D96E61C" w14:textId="77777777" w:rsidR="0037196E" w:rsidRPr="0037196E" w:rsidRDefault="0037196E" w:rsidP="0079386D">
      <w:pPr>
        <w:pStyle w:val="Szmozottlista"/>
        <w:numPr>
          <w:ilvl w:val="0"/>
          <w:numId w:val="0"/>
        </w:numPr>
        <w:ind w:left="1418"/>
        <w:rPr>
          <w:i/>
          <w:iCs/>
        </w:rPr>
      </w:pPr>
      <w:r w:rsidRPr="0037196E">
        <w:rPr>
          <w:i/>
          <w:iCs/>
        </w:rPr>
        <w:t xml:space="preserve">    {</w:t>
      </w:r>
    </w:p>
    <w:p w14:paraId="3106A7E0" w14:textId="77777777" w:rsidR="0037196E" w:rsidRPr="0037196E" w:rsidRDefault="0037196E" w:rsidP="0079386D">
      <w:pPr>
        <w:pStyle w:val="Szmozottlista"/>
        <w:numPr>
          <w:ilvl w:val="0"/>
          <w:numId w:val="0"/>
        </w:numPr>
        <w:ind w:left="1418"/>
        <w:rPr>
          <w:i/>
          <w:iCs/>
        </w:rPr>
      </w:pPr>
      <w:r w:rsidRPr="0037196E">
        <w:rPr>
          <w:i/>
          <w:iCs/>
        </w:rPr>
        <w:t xml:space="preserve">        case 'q':{</w:t>
      </w:r>
    </w:p>
    <w:p w14:paraId="6762FED6" w14:textId="77777777" w:rsidR="0037196E" w:rsidRPr="0037196E" w:rsidRDefault="0037196E" w:rsidP="0079386D">
      <w:pPr>
        <w:pStyle w:val="Szmozottlista"/>
        <w:numPr>
          <w:ilvl w:val="0"/>
          <w:numId w:val="0"/>
        </w:numPr>
        <w:ind w:left="1418"/>
        <w:rPr>
          <w:i/>
          <w:iCs/>
        </w:rPr>
      </w:pPr>
      <w:r w:rsidRPr="0037196E">
        <w:rPr>
          <w:i/>
          <w:iCs/>
        </w:rPr>
        <w:t xml:space="preserve">            exit(0);</w:t>
      </w:r>
    </w:p>
    <w:p w14:paraId="5BD73600" w14:textId="77777777" w:rsidR="0037196E" w:rsidRPr="0037196E" w:rsidRDefault="0037196E" w:rsidP="0079386D">
      <w:pPr>
        <w:pStyle w:val="Szmozottlista"/>
        <w:numPr>
          <w:ilvl w:val="0"/>
          <w:numId w:val="0"/>
        </w:numPr>
        <w:ind w:left="1418"/>
        <w:rPr>
          <w:i/>
          <w:iCs/>
        </w:rPr>
      </w:pPr>
      <w:r w:rsidRPr="0037196E">
        <w:rPr>
          <w:i/>
          <w:iCs/>
        </w:rPr>
        <w:t xml:space="preserve">            break;</w:t>
      </w:r>
    </w:p>
    <w:p w14:paraId="6A3F8B2B" w14:textId="77777777" w:rsidR="0037196E" w:rsidRPr="0037196E" w:rsidRDefault="0037196E" w:rsidP="0079386D">
      <w:pPr>
        <w:pStyle w:val="Szmozottlista"/>
        <w:numPr>
          <w:ilvl w:val="0"/>
          <w:numId w:val="0"/>
        </w:numPr>
        <w:ind w:left="1418"/>
        <w:rPr>
          <w:i/>
          <w:iCs/>
        </w:rPr>
      </w:pPr>
      <w:r w:rsidRPr="0037196E">
        <w:rPr>
          <w:i/>
          <w:iCs/>
        </w:rPr>
        <w:t xml:space="preserve">        }</w:t>
      </w:r>
    </w:p>
    <w:p w14:paraId="22CAE36A" w14:textId="77777777" w:rsidR="0037196E" w:rsidRPr="0037196E" w:rsidRDefault="0037196E" w:rsidP="0079386D">
      <w:pPr>
        <w:pStyle w:val="Szmozottlista"/>
        <w:numPr>
          <w:ilvl w:val="0"/>
          <w:numId w:val="0"/>
        </w:numPr>
        <w:ind w:left="1418"/>
        <w:rPr>
          <w:i/>
          <w:iCs/>
        </w:rPr>
      </w:pPr>
      <w:r w:rsidRPr="0037196E">
        <w:rPr>
          <w:i/>
          <w:iCs/>
        </w:rPr>
        <w:t xml:space="preserve">        case 'r':{</w:t>
      </w:r>
    </w:p>
    <w:p w14:paraId="5C831779" w14:textId="77777777" w:rsidR="0037196E" w:rsidRPr="0037196E" w:rsidRDefault="0037196E" w:rsidP="0079386D">
      <w:pPr>
        <w:pStyle w:val="Szmozottlista"/>
        <w:numPr>
          <w:ilvl w:val="0"/>
          <w:numId w:val="0"/>
        </w:numPr>
        <w:ind w:left="1418"/>
        <w:rPr>
          <w:i/>
          <w:iCs/>
        </w:rPr>
      </w:pPr>
      <w:r w:rsidRPr="0037196E">
        <w:rPr>
          <w:i/>
          <w:iCs/>
        </w:rPr>
        <w:t xml:space="preserve">            generateRandomPoints();</w:t>
      </w:r>
    </w:p>
    <w:p w14:paraId="2C285F1D" w14:textId="77777777" w:rsidR="0037196E" w:rsidRPr="0037196E" w:rsidRDefault="0037196E" w:rsidP="0079386D">
      <w:pPr>
        <w:pStyle w:val="Szmozottlista"/>
        <w:numPr>
          <w:ilvl w:val="0"/>
          <w:numId w:val="0"/>
        </w:numPr>
        <w:ind w:left="1418"/>
        <w:rPr>
          <w:i/>
          <w:iCs/>
        </w:rPr>
      </w:pPr>
      <w:r w:rsidRPr="0037196E">
        <w:rPr>
          <w:i/>
          <w:iCs/>
        </w:rPr>
        <w:t xml:space="preserve">            break;</w:t>
      </w:r>
    </w:p>
    <w:p w14:paraId="23D5B36E" w14:textId="77777777" w:rsidR="0037196E" w:rsidRPr="0037196E" w:rsidRDefault="0037196E" w:rsidP="0079386D">
      <w:pPr>
        <w:pStyle w:val="Szmozottlista"/>
        <w:numPr>
          <w:ilvl w:val="0"/>
          <w:numId w:val="0"/>
        </w:numPr>
        <w:ind w:left="1418"/>
        <w:rPr>
          <w:i/>
          <w:iCs/>
        </w:rPr>
      </w:pPr>
      <w:r w:rsidRPr="0037196E">
        <w:rPr>
          <w:i/>
          <w:iCs/>
        </w:rPr>
        <w:t xml:space="preserve">        }</w:t>
      </w:r>
    </w:p>
    <w:p w14:paraId="585138E8" w14:textId="77777777" w:rsidR="0037196E" w:rsidRPr="0037196E" w:rsidRDefault="0037196E" w:rsidP="0079386D">
      <w:pPr>
        <w:pStyle w:val="Szmozottlista"/>
        <w:numPr>
          <w:ilvl w:val="0"/>
          <w:numId w:val="0"/>
        </w:numPr>
        <w:ind w:left="1418"/>
        <w:rPr>
          <w:i/>
          <w:iCs/>
        </w:rPr>
      </w:pPr>
      <w:r w:rsidRPr="0037196E">
        <w:rPr>
          <w:i/>
          <w:iCs/>
        </w:rPr>
        <w:t xml:space="preserve">        case 'a':{</w:t>
      </w:r>
    </w:p>
    <w:p w14:paraId="3F011418" w14:textId="77777777" w:rsidR="0037196E" w:rsidRPr="0037196E" w:rsidRDefault="0037196E" w:rsidP="0079386D">
      <w:pPr>
        <w:pStyle w:val="Szmozottlista"/>
        <w:numPr>
          <w:ilvl w:val="0"/>
          <w:numId w:val="0"/>
        </w:numPr>
        <w:ind w:left="1418"/>
        <w:rPr>
          <w:i/>
          <w:iCs/>
        </w:rPr>
      </w:pPr>
      <w:r w:rsidRPr="0037196E">
        <w:rPr>
          <w:i/>
          <w:iCs/>
        </w:rPr>
        <w:t xml:space="preserve">            if(numberofpoints!=(PMSIZE-1)){</w:t>
      </w:r>
    </w:p>
    <w:p w14:paraId="276CA134" w14:textId="77777777" w:rsidR="0037196E" w:rsidRPr="0037196E" w:rsidRDefault="0037196E" w:rsidP="0079386D">
      <w:pPr>
        <w:pStyle w:val="Szmozottlista"/>
        <w:numPr>
          <w:ilvl w:val="0"/>
          <w:numId w:val="0"/>
        </w:numPr>
        <w:ind w:left="1418"/>
        <w:rPr>
          <w:i/>
          <w:iCs/>
        </w:rPr>
      </w:pPr>
      <w:r w:rsidRPr="0037196E">
        <w:rPr>
          <w:i/>
          <w:iCs/>
        </w:rPr>
        <w:t xml:space="preserve">                numberofpoints++;</w:t>
      </w:r>
    </w:p>
    <w:p w14:paraId="0D71227B" w14:textId="77777777" w:rsidR="0037196E" w:rsidRPr="0037196E" w:rsidRDefault="0037196E" w:rsidP="0079386D">
      <w:pPr>
        <w:pStyle w:val="Szmozottlista"/>
        <w:numPr>
          <w:ilvl w:val="0"/>
          <w:numId w:val="0"/>
        </w:numPr>
        <w:ind w:left="1418"/>
        <w:rPr>
          <w:i/>
          <w:iCs/>
        </w:rPr>
      </w:pPr>
      <w:r w:rsidRPr="0037196E">
        <w:rPr>
          <w:i/>
          <w:iCs/>
        </w:rPr>
        <w:t xml:space="preserve">            }</w:t>
      </w:r>
    </w:p>
    <w:p w14:paraId="48449350" w14:textId="77777777" w:rsidR="0037196E" w:rsidRPr="0037196E" w:rsidRDefault="0037196E" w:rsidP="0079386D">
      <w:pPr>
        <w:pStyle w:val="Szmozottlista"/>
        <w:numPr>
          <w:ilvl w:val="0"/>
          <w:numId w:val="0"/>
        </w:numPr>
        <w:ind w:left="1418"/>
        <w:rPr>
          <w:i/>
          <w:iCs/>
        </w:rPr>
      </w:pPr>
      <w:r w:rsidRPr="0037196E">
        <w:rPr>
          <w:i/>
          <w:iCs/>
        </w:rPr>
        <w:t xml:space="preserve">            break;</w:t>
      </w:r>
    </w:p>
    <w:p w14:paraId="09D43A9C" w14:textId="77777777" w:rsidR="0037196E" w:rsidRPr="0037196E" w:rsidRDefault="0037196E" w:rsidP="0079386D">
      <w:pPr>
        <w:pStyle w:val="Szmozottlista"/>
        <w:numPr>
          <w:ilvl w:val="0"/>
          <w:numId w:val="0"/>
        </w:numPr>
        <w:ind w:left="1418"/>
        <w:rPr>
          <w:i/>
          <w:iCs/>
        </w:rPr>
      </w:pPr>
      <w:r w:rsidRPr="0037196E">
        <w:rPr>
          <w:i/>
          <w:iCs/>
        </w:rPr>
        <w:t xml:space="preserve">        }</w:t>
      </w:r>
    </w:p>
    <w:p w14:paraId="2DD91E48" w14:textId="77777777" w:rsidR="0037196E" w:rsidRPr="0037196E" w:rsidRDefault="0037196E" w:rsidP="0079386D">
      <w:pPr>
        <w:pStyle w:val="Szmozottlista"/>
        <w:numPr>
          <w:ilvl w:val="0"/>
          <w:numId w:val="0"/>
        </w:numPr>
        <w:ind w:left="1418"/>
        <w:rPr>
          <w:i/>
          <w:iCs/>
        </w:rPr>
      </w:pPr>
      <w:r w:rsidRPr="0037196E">
        <w:rPr>
          <w:i/>
          <w:iCs/>
        </w:rPr>
        <w:t xml:space="preserve">        case 's':{</w:t>
      </w:r>
    </w:p>
    <w:p w14:paraId="7D6B7F0D" w14:textId="77777777" w:rsidR="0037196E" w:rsidRPr="0037196E" w:rsidRDefault="0037196E" w:rsidP="0079386D">
      <w:pPr>
        <w:pStyle w:val="Szmozottlista"/>
        <w:numPr>
          <w:ilvl w:val="0"/>
          <w:numId w:val="0"/>
        </w:numPr>
        <w:ind w:left="1418"/>
        <w:rPr>
          <w:i/>
          <w:iCs/>
        </w:rPr>
      </w:pPr>
      <w:r w:rsidRPr="0037196E">
        <w:rPr>
          <w:i/>
          <w:iCs/>
        </w:rPr>
        <w:t xml:space="preserve">            if(numberofpoints!=2){</w:t>
      </w:r>
    </w:p>
    <w:p w14:paraId="1FF62031" w14:textId="77777777" w:rsidR="0037196E" w:rsidRPr="0037196E" w:rsidRDefault="0037196E" w:rsidP="0079386D">
      <w:pPr>
        <w:pStyle w:val="Szmozottlista"/>
        <w:numPr>
          <w:ilvl w:val="0"/>
          <w:numId w:val="0"/>
        </w:numPr>
        <w:ind w:left="1418"/>
        <w:rPr>
          <w:i/>
          <w:iCs/>
        </w:rPr>
      </w:pPr>
      <w:r w:rsidRPr="0037196E">
        <w:rPr>
          <w:i/>
          <w:iCs/>
        </w:rPr>
        <w:t xml:space="preserve">                numberofpoints--;</w:t>
      </w:r>
    </w:p>
    <w:p w14:paraId="403DC50D" w14:textId="77777777" w:rsidR="0037196E" w:rsidRPr="0037196E" w:rsidRDefault="0037196E" w:rsidP="0079386D">
      <w:pPr>
        <w:pStyle w:val="Szmozottlista"/>
        <w:numPr>
          <w:ilvl w:val="0"/>
          <w:numId w:val="0"/>
        </w:numPr>
        <w:ind w:left="1418"/>
        <w:rPr>
          <w:i/>
          <w:iCs/>
        </w:rPr>
      </w:pPr>
      <w:r w:rsidRPr="0037196E">
        <w:rPr>
          <w:i/>
          <w:iCs/>
        </w:rPr>
        <w:t xml:space="preserve">            }</w:t>
      </w:r>
    </w:p>
    <w:p w14:paraId="1CBD67FB" w14:textId="77777777" w:rsidR="0037196E" w:rsidRPr="0037196E" w:rsidRDefault="0037196E" w:rsidP="0079386D">
      <w:pPr>
        <w:pStyle w:val="Szmozottlista"/>
        <w:numPr>
          <w:ilvl w:val="0"/>
          <w:numId w:val="0"/>
        </w:numPr>
        <w:ind w:left="1418"/>
        <w:rPr>
          <w:i/>
          <w:iCs/>
        </w:rPr>
      </w:pPr>
      <w:r w:rsidRPr="0037196E">
        <w:rPr>
          <w:i/>
          <w:iCs/>
        </w:rPr>
        <w:t xml:space="preserve">            break;</w:t>
      </w:r>
    </w:p>
    <w:p w14:paraId="294ABD02" w14:textId="77777777" w:rsidR="0037196E" w:rsidRPr="0037196E" w:rsidRDefault="0037196E" w:rsidP="0079386D">
      <w:pPr>
        <w:pStyle w:val="Szmozottlista"/>
        <w:numPr>
          <w:ilvl w:val="0"/>
          <w:numId w:val="0"/>
        </w:numPr>
        <w:ind w:left="1418"/>
        <w:rPr>
          <w:i/>
          <w:iCs/>
        </w:rPr>
      </w:pPr>
      <w:r w:rsidRPr="0037196E">
        <w:rPr>
          <w:i/>
          <w:iCs/>
        </w:rPr>
        <w:t xml:space="preserve">        }</w:t>
      </w:r>
    </w:p>
    <w:p w14:paraId="3341D1BD" w14:textId="77777777" w:rsidR="0037196E" w:rsidRPr="0037196E" w:rsidRDefault="0037196E" w:rsidP="0079386D">
      <w:pPr>
        <w:pStyle w:val="Szmozottlista"/>
        <w:numPr>
          <w:ilvl w:val="0"/>
          <w:numId w:val="0"/>
        </w:numPr>
        <w:ind w:left="1418"/>
        <w:rPr>
          <w:i/>
          <w:iCs/>
        </w:rPr>
      </w:pPr>
      <w:r w:rsidRPr="0037196E">
        <w:rPr>
          <w:i/>
          <w:iCs/>
        </w:rPr>
        <w:t xml:space="preserve">        case 'e':{</w:t>
      </w:r>
    </w:p>
    <w:p w14:paraId="7F181B98" w14:textId="77777777" w:rsidR="0037196E" w:rsidRPr="0037196E" w:rsidRDefault="0037196E" w:rsidP="0079386D">
      <w:pPr>
        <w:pStyle w:val="Szmozottlista"/>
        <w:numPr>
          <w:ilvl w:val="0"/>
          <w:numId w:val="0"/>
        </w:numPr>
        <w:ind w:left="1418"/>
        <w:rPr>
          <w:i/>
          <w:iCs/>
        </w:rPr>
      </w:pPr>
      <w:r w:rsidRPr="0037196E">
        <w:rPr>
          <w:i/>
          <w:iCs/>
        </w:rPr>
        <w:t xml:space="preserve">            numberofpoints=randomInt();</w:t>
      </w:r>
    </w:p>
    <w:p w14:paraId="5AE7918D" w14:textId="77777777" w:rsidR="0037196E" w:rsidRPr="0037196E" w:rsidRDefault="0037196E" w:rsidP="0079386D">
      <w:pPr>
        <w:pStyle w:val="Szmozottlista"/>
        <w:numPr>
          <w:ilvl w:val="0"/>
          <w:numId w:val="0"/>
        </w:numPr>
        <w:ind w:left="1418"/>
        <w:rPr>
          <w:i/>
          <w:iCs/>
        </w:rPr>
      </w:pPr>
      <w:r w:rsidRPr="0037196E">
        <w:rPr>
          <w:i/>
          <w:iCs/>
        </w:rPr>
        <w:t xml:space="preserve">        }</w:t>
      </w:r>
    </w:p>
    <w:p w14:paraId="00C7A777" w14:textId="77777777" w:rsidR="0037196E" w:rsidRPr="0037196E" w:rsidRDefault="0037196E" w:rsidP="0079386D">
      <w:pPr>
        <w:pStyle w:val="Szmozottlista"/>
        <w:numPr>
          <w:ilvl w:val="0"/>
          <w:numId w:val="0"/>
        </w:numPr>
        <w:ind w:left="1418"/>
        <w:rPr>
          <w:i/>
          <w:iCs/>
        </w:rPr>
      </w:pPr>
      <w:r w:rsidRPr="0037196E">
        <w:rPr>
          <w:i/>
          <w:iCs/>
        </w:rPr>
        <w:t xml:space="preserve">    }</w:t>
      </w:r>
    </w:p>
    <w:p w14:paraId="06704086" w14:textId="77777777" w:rsidR="0037196E" w:rsidRPr="0037196E" w:rsidRDefault="0037196E" w:rsidP="0079386D">
      <w:pPr>
        <w:pStyle w:val="Szmozottlista"/>
        <w:numPr>
          <w:ilvl w:val="0"/>
          <w:numId w:val="0"/>
        </w:numPr>
        <w:ind w:left="1418"/>
        <w:rPr>
          <w:i/>
          <w:iCs/>
        </w:rPr>
      </w:pPr>
      <w:r w:rsidRPr="0037196E">
        <w:rPr>
          <w:i/>
          <w:iCs/>
        </w:rPr>
        <w:t xml:space="preserve">    glutPostRedisplay();</w:t>
      </w:r>
    </w:p>
    <w:p w14:paraId="01AB7012" w14:textId="297212B5" w:rsidR="0037196E" w:rsidRDefault="0037196E" w:rsidP="0079386D">
      <w:pPr>
        <w:pStyle w:val="Szmozottlista"/>
        <w:numPr>
          <w:ilvl w:val="0"/>
          <w:numId w:val="0"/>
        </w:numPr>
        <w:ind w:left="1418"/>
        <w:rPr>
          <w:i/>
          <w:iCs/>
        </w:rPr>
      </w:pPr>
      <w:r w:rsidRPr="0037196E">
        <w:rPr>
          <w:i/>
          <w:iCs/>
        </w:rPr>
        <w:t>}</w:t>
      </w:r>
    </w:p>
    <w:p w14:paraId="3CCC91CC" w14:textId="4837DE27" w:rsidR="00F565C3" w:rsidRDefault="00F565C3" w:rsidP="00F565C3">
      <w:r>
        <w:t xml:space="preserve">Ezen függvény az opengl billentyűzet kezelése miatt szükséges. Amikor lenyomunk egy billentyűt, </w:t>
      </w:r>
      <w:r w:rsidR="00E151D2">
        <w:t>akkor ezen</w:t>
      </w:r>
      <w:r>
        <w:t xml:space="preserve"> esemény bekövetkezésekor végrehajtódik. A </w:t>
      </w:r>
      <w:r w:rsidR="00E151D2">
        <w:t>programban</w:t>
      </w:r>
      <w:r>
        <w:t xml:space="preserve"> </w:t>
      </w:r>
      <w:r w:rsidR="00E151D2">
        <w:t xml:space="preserve">definiált </w:t>
      </w:r>
      <w:r>
        <w:t>esemény</w:t>
      </w:r>
      <w:r w:rsidR="00E151D2">
        <w:t>ek</w:t>
      </w:r>
      <w:r>
        <w:t xml:space="preserve"> a következők:</w:t>
      </w:r>
    </w:p>
    <w:p w14:paraId="7DA3BF25" w14:textId="7E45010C" w:rsidR="00E151D2" w:rsidRDefault="00F565C3" w:rsidP="0099598C">
      <w:r>
        <w:t>q – kilépés a programból</w:t>
      </w:r>
      <w:r>
        <w:br/>
        <w:t>r – pontmátrix random pontokkal való feltöltése</w:t>
      </w:r>
      <w:r>
        <w:br/>
        <w:t>a – megjelenített pontok számának a növelése. A pontok számának növekedését egy feltétellel korlátozzuk.</w:t>
      </w:r>
      <w:r>
        <w:br/>
        <w:t>s – megjelenített pontok számának csökkentése. A pontok számának csökkentését egy feltétellel korlátozzuk.</w:t>
      </w:r>
      <w:r>
        <w:br/>
        <w:t xml:space="preserve">e – </w:t>
      </w:r>
      <w:r w:rsidR="005C2906">
        <w:t>megjelenített pontok számának véletlenértéket adunk.</w:t>
      </w:r>
    </w:p>
    <w:p w14:paraId="38461FF9" w14:textId="77777777" w:rsidR="00E151D2" w:rsidRDefault="00E151D2">
      <w:r>
        <w:br w:type="page"/>
      </w:r>
    </w:p>
    <w:p w14:paraId="28AD159D" w14:textId="77777777" w:rsidR="00E151D2" w:rsidRPr="00E151D2" w:rsidRDefault="00E151D2" w:rsidP="0079386D">
      <w:pPr>
        <w:pStyle w:val="Szmozottlista"/>
        <w:numPr>
          <w:ilvl w:val="0"/>
          <w:numId w:val="0"/>
        </w:numPr>
        <w:ind w:left="1418"/>
        <w:rPr>
          <w:i/>
          <w:iCs/>
        </w:rPr>
      </w:pPr>
      <w:r w:rsidRPr="00E151D2">
        <w:rPr>
          <w:i/>
          <w:iCs/>
        </w:rPr>
        <w:lastRenderedPageBreak/>
        <w:t>static void psdisplay(void)</w:t>
      </w:r>
    </w:p>
    <w:p w14:paraId="1322F1EB" w14:textId="77777777" w:rsidR="00E151D2" w:rsidRPr="00E151D2" w:rsidRDefault="00E151D2" w:rsidP="0079386D">
      <w:pPr>
        <w:pStyle w:val="Szmozottlista"/>
        <w:numPr>
          <w:ilvl w:val="0"/>
          <w:numId w:val="0"/>
        </w:numPr>
        <w:ind w:left="1418"/>
        <w:rPr>
          <w:i/>
          <w:iCs/>
        </w:rPr>
      </w:pPr>
      <w:r w:rsidRPr="00E151D2">
        <w:rPr>
          <w:i/>
          <w:iCs/>
        </w:rPr>
        <w:t>{</w:t>
      </w:r>
    </w:p>
    <w:p w14:paraId="3EA77B98" w14:textId="77777777" w:rsidR="00E151D2" w:rsidRPr="00E151D2" w:rsidRDefault="00E151D2" w:rsidP="0079386D">
      <w:pPr>
        <w:pStyle w:val="Szmozottlista"/>
        <w:numPr>
          <w:ilvl w:val="0"/>
          <w:numId w:val="0"/>
        </w:numPr>
        <w:ind w:left="1418"/>
        <w:rPr>
          <w:i/>
          <w:iCs/>
        </w:rPr>
      </w:pPr>
      <w:r w:rsidRPr="00E151D2">
        <w:rPr>
          <w:i/>
          <w:iCs/>
        </w:rPr>
        <w:t xml:space="preserve">    int i=0;    // inkrementális változó</w:t>
      </w:r>
    </w:p>
    <w:p w14:paraId="3A3D4B0A" w14:textId="77777777" w:rsidR="00E151D2" w:rsidRPr="00E151D2" w:rsidRDefault="00E151D2" w:rsidP="0079386D">
      <w:pPr>
        <w:pStyle w:val="Szmozottlista"/>
        <w:numPr>
          <w:ilvl w:val="0"/>
          <w:numId w:val="0"/>
        </w:numPr>
        <w:ind w:left="1418"/>
        <w:rPr>
          <w:i/>
          <w:iCs/>
        </w:rPr>
      </w:pPr>
      <w:r w:rsidRPr="00E151D2">
        <w:rPr>
          <w:i/>
          <w:iCs/>
        </w:rPr>
        <w:t xml:space="preserve">    glClear(GL_COLOR_BUFFER_BIT );</w:t>
      </w:r>
    </w:p>
    <w:p w14:paraId="5C7489C9" w14:textId="77777777" w:rsidR="00E151D2" w:rsidRPr="00E151D2" w:rsidRDefault="00E151D2" w:rsidP="0079386D">
      <w:pPr>
        <w:pStyle w:val="Szmozottlista"/>
        <w:numPr>
          <w:ilvl w:val="0"/>
          <w:numId w:val="0"/>
        </w:numPr>
        <w:ind w:left="1418"/>
        <w:rPr>
          <w:i/>
          <w:iCs/>
        </w:rPr>
      </w:pPr>
    </w:p>
    <w:p w14:paraId="7DD6C4F9" w14:textId="77777777" w:rsidR="00E151D2" w:rsidRPr="00E151D2" w:rsidRDefault="00E151D2" w:rsidP="0079386D">
      <w:pPr>
        <w:pStyle w:val="Szmozottlista"/>
        <w:numPr>
          <w:ilvl w:val="0"/>
          <w:numId w:val="0"/>
        </w:numPr>
        <w:ind w:left="1418"/>
        <w:rPr>
          <w:i/>
          <w:iCs/>
        </w:rPr>
      </w:pPr>
      <w:r w:rsidRPr="00E151D2">
        <w:rPr>
          <w:i/>
          <w:iCs/>
        </w:rPr>
        <w:t xml:space="preserve">    //======================================================</w:t>
      </w:r>
    </w:p>
    <w:p w14:paraId="334F864F" w14:textId="77777777" w:rsidR="00E151D2" w:rsidRPr="00E151D2" w:rsidRDefault="00E151D2" w:rsidP="0079386D">
      <w:pPr>
        <w:pStyle w:val="Szmozottlista"/>
        <w:numPr>
          <w:ilvl w:val="0"/>
          <w:numId w:val="0"/>
        </w:numPr>
        <w:ind w:left="1418"/>
        <w:rPr>
          <w:i/>
          <w:iCs/>
        </w:rPr>
      </w:pPr>
      <w:r w:rsidRPr="00E151D2">
        <w:rPr>
          <w:i/>
          <w:iCs/>
        </w:rPr>
        <w:t xml:space="preserve">    /*</w:t>
      </w:r>
    </w:p>
    <w:p w14:paraId="0CE0564D" w14:textId="77777777" w:rsidR="00E151D2" w:rsidRPr="00E151D2" w:rsidRDefault="00E151D2" w:rsidP="0079386D">
      <w:pPr>
        <w:pStyle w:val="Szmozottlista"/>
        <w:numPr>
          <w:ilvl w:val="0"/>
          <w:numId w:val="0"/>
        </w:numPr>
        <w:ind w:left="1418"/>
        <w:rPr>
          <w:i/>
          <w:iCs/>
        </w:rPr>
      </w:pPr>
      <w:r w:rsidRPr="00E151D2">
        <w:rPr>
          <w:i/>
          <w:iCs/>
        </w:rPr>
        <w:t xml:space="preserve">     *  Megjelenítjük a pontmátrix elemeit</w:t>
      </w:r>
    </w:p>
    <w:p w14:paraId="155B7409" w14:textId="77777777" w:rsidR="00E151D2" w:rsidRPr="00E151D2" w:rsidRDefault="00E151D2" w:rsidP="0079386D">
      <w:pPr>
        <w:pStyle w:val="Szmozottlista"/>
        <w:numPr>
          <w:ilvl w:val="0"/>
          <w:numId w:val="0"/>
        </w:numPr>
        <w:ind w:left="1418"/>
        <w:rPr>
          <w:i/>
          <w:iCs/>
        </w:rPr>
      </w:pPr>
      <w:r w:rsidRPr="00E151D2">
        <w:rPr>
          <w:i/>
          <w:iCs/>
        </w:rPr>
        <w:t xml:space="preserve">    */</w:t>
      </w:r>
    </w:p>
    <w:p w14:paraId="707F2940" w14:textId="77777777" w:rsidR="00E151D2" w:rsidRPr="00E151D2" w:rsidRDefault="00E151D2" w:rsidP="0079386D">
      <w:pPr>
        <w:pStyle w:val="Szmozottlista"/>
        <w:numPr>
          <w:ilvl w:val="0"/>
          <w:numId w:val="0"/>
        </w:numPr>
        <w:ind w:left="1418"/>
        <w:rPr>
          <w:i/>
          <w:iCs/>
        </w:rPr>
      </w:pPr>
      <w:r w:rsidRPr="00E151D2">
        <w:rPr>
          <w:i/>
          <w:iCs/>
        </w:rPr>
        <w:t xml:space="preserve">    glPointSize(6);</w:t>
      </w:r>
    </w:p>
    <w:p w14:paraId="595E6DFD" w14:textId="77777777" w:rsidR="00E151D2" w:rsidRPr="00E151D2" w:rsidRDefault="00E151D2" w:rsidP="0079386D">
      <w:pPr>
        <w:pStyle w:val="Szmozottlista"/>
        <w:numPr>
          <w:ilvl w:val="0"/>
          <w:numId w:val="0"/>
        </w:numPr>
        <w:ind w:left="1418"/>
        <w:rPr>
          <w:i/>
          <w:iCs/>
        </w:rPr>
      </w:pPr>
      <w:r w:rsidRPr="00E151D2">
        <w:rPr>
          <w:i/>
          <w:iCs/>
        </w:rPr>
        <w:t xml:space="preserve">    glColor3f(0.0, 1.0, 0.0);</w:t>
      </w:r>
    </w:p>
    <w:p w14:paraId="16AE78ED" w14:textId="77777777" w:rsidR="00E151D2" w:rsidRPr="00E151D2" w:rsidRDefault="00E151D2" w:rsidP="0079386D">
      <w:pPr>
        <w:pStyle w:val="Szmozottlista"/>
        <w:numPr>
          <w:ilvl w:val="0"/>
          <w:numId w:val="0"/>
        </w:numPr>
        <w:ind w:left="1418"/>
        <w:rPr>
          <w:i/>
          <w:iCs/>
        </w:rPr>
      </w:pPr>
      <w:r w:rsidRPr="00E151D2">
        <w:rPr>
          <w:i/>
          <w:iCs/>
        </w:rPr>
        <w:t xml:space="preserve">    glBegin(GL_POINTS);</w:t>
      </w:r>
    </w:p>
    <w:p w14:paraId="49E0A683" w14:textId="7B7B0335" w:rsidR="00E151D2" w:rsidRPr="00E151D2" w:rsidRDefault="00E151D2" w:rsidP="0079386D">
      <w:pPr>
        <w:pStyle w:val="Szmozottlista"/>
        <w:numPr>
          <w:ilvl w:val="0"/>
          <w:numId w:val="0"/>
        </w:numPr>
        <w:ind w:left="1418"/>
        <w:rPr>
          <w:i/>
          <w:iCs/>
        </w:rPr>
      </w:pPr>
      <w:r w:rsidRPr="00E151D2">
        <w:rPr>
          <w:i/>
          <w:iCs/>
        </w:rPr>
        <w:t xml:space="preserve">    for (i = 0; i &lt; numberofpoints; i++){</w:t>
      </w:r>
    </w:p>
    <w:p w14:paraId="4A60D797" w14:textId="77777777" w:rsidR="00E151D2" w:rsidRPr="00E151D2" w:rsidRDefault="00E151D2" w:rsidP="0079386D">
      <w:pPr>
        <w:pStyle w:val="Szmozottlista"/>
        <w:numPr>
          <w:ilvl w:val="0"/>
          <w:numId w:val="0"/>
        </w:numPr>
        <w:ind w:left="1418"/>
        <w:rPr>
          <w:i/>
          <w:iCs/>
        </w:rPr>
      </w:pPr>
      <w:r w:rsidRPr="00E151D2">
        <w:rPr>
          <w:i/>
          <w:iCs/>
        </w:rPr>
        <w:t xml:space="preserve">        if(i==0){</w:t>
      </w:r>
    </w:p>
    <w:p w14:paraId="003B9A32" w14:textId="77777777" w:rsidR="00E151D2" w:rsidRPr="00E151D2" w:rsidRDefault="00E151D2" w:rsidP="0079386D">
      <w:pPr>
        <w:pStyle w:val="Szmozottlista"/>
        <w:numPr>
          <w:ilvl w:val="0"/>
          <w:numId w:val="0"/>
        </w:numPr>
        <w:ind w:left="1418"/>
        <w:rPr>
          <w:i/>
          <w:iCs/>
        </w:rPr>
      </w:pPr>
      <w:r w:rsidRPr="00E151D2">
        <w:rPr>
          <w:i/>
          <w:iCs/>
        </w:rPr>
        <w:t xml:space="preserve">            glColor3f(1.0,0.0,0.0); // kezdőpont - vörös</w:t>
      </w:r>
    </w:p>
    <w:p w14:paraId="09971794" w14:textId="77777777" w:rsidR="00E151D2" w:rsidRPr="00E151D2" w:rsidRDefault="00E151D2" w:rsidP="0079386D">
      <w:pPr>
        <w:pStyle w:val="Szmozottlista"/>
        <w:numPr>
          <w:ilvl w:val="0"/>
          <w:numId w:val="0"/>
        </w:numPr>
        <w:ind w:left="1418"/>
        <w:rPr>
          <w:i/>
          <w:iCs/>
        </w:rPr>
      </w:pPr>
      <w:r w:rsidRPr="00E151D2">
        <w:rPr>
          <w:i/>
          <w:iCs/>
        </w:rPr>
        <w:t xml:space="preserve">        }else if(i==numberofpoints-1){</w:t>
      </w:r>
    </w:p>
    <w:p w14:paraId="04705114" w14:textId="77777777" w:rsidR="00E151D2" w:rsidRPr="00E151D2" w:rsidRDefault="00E151D2" w:rsidP="0079386D">
      <w:pPr>
        <w:pStyle w:val="Szmozottlista"/>
        <w:numPr>
          <w:ilvl w:val="0"/>
          <w:numId w:val="0"/>
        </w:numPr>
        <w:ind w:left="1418"/>
        <w:rPr>
          <w:i/>
          <w:iCs/>
        </w:rPr>
      </w:pPr>
      <w:r w:rsidRPr="00E151D2">
        <w:rPr>
          <w:i/>
          <w:iCs/>
        </w:rPr>
        <w:t xml:space="preserve">            glColor3f(1.0,1.0,0.0); //  végpont - sárga</w:t>
      </w:r>
    </w:p>
    <w:p w14:paraId="63E3129E" w14:textId="77777777" w:rsidR="00E151D2" w:rsidRPr="00E151D2" w:rsidRDefault="00E151D2" w:rsidP="0079386D">
      <w:pPr>
        <w:pStyle w:val="Szmozottlista"/>
        <w:numPr>
          <w:ilvl w:val="0"/>
          <w:numId w:val="0"/>
        </w:numPr>
        <w:ind w:left="1418"/>
        <w:rPr>
          <w:i/>
          <w:iCs/>
        </w:rPr>
      </w:pPr>
      <w:r w:rsidRPr="00E151D2">
        <w:rPr>
          <w:i/>
          <w:iCs/>
        </w:rPr>
        <w:t xml:space="preserve">        }else{</w:t>
      </w:r>
    </w:p>
    <w:p w14:paraId="194E2859" w14:textId="77777777" w:rsidR="00E151D2" w:rsidRPr="00E151D2" w:rsidRDefault="00E151D2" w:rsidP="0079386D">
      <w:pPr>
        <w:pStyle w:val="Szmozottlista"/>
        <w:numPr>
          <w:ilvl w:val="0"/>
          <w:numId w:val="0"/>
        </w:numPr>
        <w:ind w:left="1418"/>
        <w:rPr>
          <w:i/>
          <w:iCs/>
        </w:rPr>
      </w:pPr>
      <w:r w:rsidRPr="00E151D2">
        <w:rPr>
          <w:i/>
          <w:iCs/>
        </w:rPr>
        <w:t xml:space="preserve">            glColor3f(0.0,1.0,0.0); //  köztes pontok - zöld</w:t>
      </w:r>
    </w:p>
    <w:p w14:paraId="666E8EF5" w14:textId="77777777" w:rsidR="00E151D2" w:rsidRPr="00E151D2" w:rsidRDefault="00E151D2" w:rsidP="0079386D">
      <w:pPr>
        <w:pStyle w:val="Szmozottlista"/>
        <w:numPr>
          <w:ilvl w:val="0"/>
          <w:numId w:val="0"/>
        </w:numPr>
        <w:ind w:left="1418"/>
        <w:rPr>
          <w:i/>
          <w:iCs/>
        </w:rPr>
      </w:pPr>
      <w:r w:rsidRPr="00E151D2">
        <w:rPr>
          <w:i/>
          <w:iCs/>
        </w:rPr>
        <w:t xml:space="preserve">        }</w:t>
      </w:r>
    </w:p>
    <w:p w14:paraId="3A6F48C9" w14:textId="77777777" w:rsidR="00E151D2" w:rsidRPr="00E151D2" w:rsidRDefault="00E151D2" w:rsidP="0079386D">
      <w:pPr>
        <w:pStyle w:val="Szmozottlista"/>
        <w:numPr>
          <w:ilvl w:val="0"/>
          <w:numId w:val="0"/>
        </w:numPr>
        <w:ind w:left="1418"/>
        <w:rPr>
          <w:i/>
          <w:iCs/>
        </w:rPr>
      </w:pPr>
      <w:r w:rsidRPr="00E151D2">
        <w:rPr>
          <w:i/>
          <w:iCs/>
        </w:rPr>
        <w:t xml:space="preserve">        glVertex3fv((GLfloat*)&amp;ctrlpoints[i][0]);</w:t>
      </w:r>
    </w:p>
    <w:p w14:paraId="5A48238E" w14:textId="77777777" w:rsidR="00E151D2" w:rsidRPr="00E151D2" w:rsidRDefault="00E151D2" w:rsidP="0079386D">
      <w:pPr>
        <w:pStyle w:val="Szmozottlista"/>
        <w:numPr>
          <w:ilvl w:val="0"/>
          <w:numId w:val="0"/>
        </w:numPr>
        <w:ind w:left="1418"/>
        <w:rPr>
          <w:i/>
          <w:iCs/>
        </w:rPr>
      </w:pPr>
      <w:r w:rsidRPr="00E151D2">
        <w:rPr>
          <w:i/>
          <w:iCs/>
        </w:rPr>
        <w:t xml:space="preserve">    }</w:t>
      </w:r>
    </w:p>
    <w:p w14:paraId="1C88E4F1" w14:textId="77777777" w:rsidR="00E151D2" w:rsidRPr="00E151D2" w:rsidRDefault="00E151D2" w:rsidP="0079386D">
      <w:pPr>
        <w:pStyle w:val="Szmozottlista"/>
        <w:numPr>
          <w:ilvl w:val="0"/>
          <w:numId w:val="0"/>
        </w:numPr>
        <w:ind w:left="1418"/>
        <w:rPr>
          <w:i/>
          <w:iCs/>
        </w:rPr>
      </w:pPr>
      <w:r w:rsidRPr="00E151D2">
        <w:rPr>
          <w:i/>
          <w:iCs/>
        </w:rPr>
        <w:t xml:space="preserve">    glEnd();</w:t>
      </w:r>
    </w:p>
    <w:p w14:paraId="4AC3A9AC" w14:textId="77777777" w:rsidR="00E151D2" w:rsidRPr="00E151D2" w:rsidRDefault="00E151D2" w:rsidP="0079386D">
      <w:pPr>
        <w:pStyle w:val="Szmozottlista"/>
        <w:numPr>
          <w:ilvl w:val="0"/>
          <w:numId w:val="0"/>
        </w:numPr>
        <w:ind w:left="1418"/>
        <w:rPr>
          <w:i/>
          <w:iCs/>
        </w:rPr>
      </w:pPr>
      <w:r w:rsidRPr="00E151D2">
        <w:rPr>
          <w:i/>
          <w:iCs/>
        </w:rPr>
        <w:t xml:space="preserve">    /*</w:t>
      </w:r>
    </w:p>
    <w:p w14:paraId="4F510732" w14:textId="77777777" w:rsidR="00E151D2" w:rsidRPr="00E151D2" w:rsidRDefault="00E151D2" w:rsidP="0079386D">
      <w:pPr>
        <w:pStyle w:val="Szmozottlista"/>
        <w:numPr>
          <w:ilvl w:val="0"/>
          <w:numId w:val="0"/>
        </w:numPr>
        <w:ind w:left="1418"/>
        <w:rPr>
          <w:i/>
          <w:iCs/>
        </w:rPr>
      </w:pPr>
      <w:r w:rsidRPr="00E151D2">
        <w:rPr>
          <w:i/>
          <w:iCs/>
        </w:rPr>
        <w:t xml:space="preserve">     *  Pontokat összektjük egy vonallal a szemléltetés miatt</w:t>
      </w:r>
    </w:p>
    <w:p w14:paraId="728DEF97" w14:textId="77777777" w:rsidR="00E151D2" w:rsidRPr="00E151D2" w:rsidRDefault="00E151D2" w:rsidP="0079386D">
      <w:pPr>
        <w:pStyle w:val="Szmozottlista"/>
        <w:numPr>
          <w:ilvl w:val="0"/>
          <w:numId w:val="0"/>
        </w:numPr>
        <w:ind w:left="1418"/>
        <w:rPr>
          <w:i/>
          <w:iCs/>
        </w:rPr>
      </w:pPr>
      <w:r w:rsidRPr="00E151D2">
        <w:rPr>
          <w:i/>
          <w:iCs/>
        </w:rPr>
        <w:t xml:space="preserve">    */</w:t>
      </w:r>
    </w:p>
    <w:p w14:paraId="4A2D594F" w14:textId="77777777" w:rsidR="00E151D2" w:rsidRPr="00E151D2" w:rsidRDefault="00E151D2" w:rsidP="0079386D">
      <w:pPr>
        <w:pStyle w:val="Szmozottlista"/>
        <w:numPr>
          <w:ilvl w:val="0"/>
          <w:numId w:val="0"/>
        </w:numPr>
        <w:ind w:left="1418"/>
        <w:rPr>
          <w:i/>
          <w:iCs/>
        </w:rPr>
      </w:pPr>
      <w:r w:rsidRPr="00E151D2">
        <w:rPr>
          <w:i/>
          <w:iCs/>
        </w:rPr>
        <w:t xml:space="preserve">    glLineWidth(0.2);</w:t>
      </w:r>
    </w:p>
    <w:p w14:paraId="48C80371" w14:textId="77777777" w:rsidR="00E151D2" w:rsidRPr="00E151D2" w:rsidRDefault="00E151D2" w:rsidP="0079386D">
      <w:pPr>
        <w:pStyle w:val="Szmozottlista"/>
        <w:numPr>
          <w:ilvl w:val="0"/>
          <w:numId w:val="0"/>
        </w:numPr>
        <w:ind w:left="1418"/>
        <w:rPr>
          <w:i/>
          <w:iCs/>
        </w:rPr>
      </w:pPr>
      <w:r w:rsidRPr="00E151D2">
        <w:rPr>
          <w:i/>
          <w:iCs/>
        </w:rPr>
        <w:t xml:space="preserve">    glColor3f(0.5, 0.5, 0.5);</w:t>
      </w:r>
    </w:p>
    <w:p w14:paraId="3C38D46D" w14:textId="77777777" w:rsidR="00E151D2" w:rsidRPr="00E151D2" w:rsidRDefault="00E151D2" w:rsidP="0079386D">
      <w:pPr>
        <w:pStyle w:val="Szmozottlista"/>
        <w:numPr>
          <w:ilvl w:val="0"/>
          <w:numId w:val="0"/>
        </w:numPr>
        <w:ind w:left="1418"/>
        <w:rPr>
          <w:i/>
          <w:iCs/>
        </w:rPr>
      </w:pPr>
      <w:r w:rsidRPr="00E151D2">
        <w:rPr>
          <w:i/>
          <w:iCs/>
        </w:rPr>
        <w:t xml:space="preserve">    glBegin(GL_LINE_STRIP);</w:t>
      </w:r>
    </w:p>
    <w:p w14:paraId="6B3A3349" w14:textId="77777777" w:rsidR="00E151D2" w:rsidRPr="00E151D2" w:rsidRDefault="00E151D2" w:rsidP="0079386D">
      <w:pPr>
        <w:pStyle w:val="Szmozottlista"/>
        <w:numPr>
          <w:ilvl w:val="0"/>
          <w:numId w:val="0"/>
        </w:numPr>
        <w:ind w:left="1418"/>
        <w:rPr>
          <w:i/>
          <w:iCs/>
        </w:rPr>
      </w:pPr>
    </w:p>
    <w:p w14:paraId="32CE619E" w14:textId="77777777" w:rsidR="00E151D2" w:rsidRPr="00E151D2" w:rsidRDefault="00E151D2" w:rsidP="0079386D">
      <w:pPr>
        <w:pStyle w:val="Szmozottlista"/>
        <w:numPr>
          <w:ilvl w:val="0"/>
          <w:numId w:val="0"/>
        </w:numPr>
        <w:ind w:left="1418"/>
        <w:rPr>
          <w:i/>
          <w:iCs/>
        </w:rPr>
      </w:pPr>
      <w:r w:rsidRPr="00E151D2">
        <w:rPr>
          <w:i/>
          <w:iCs/>
        </w:rPr>
        <w:t xml:space="preserve">    for (int i = 0; i &lt; numberofpoints; i++){</w:t>
      </w:r>
    </w:p>
    <w:p w14:paraId="3283CC08" w14:textId="77777777" w:rsidR="00E151D2" w:rsidRPr="00E151D2" w:rsidRDefault="00E151D2" w:rsidP="0079386D">
      <w:pPr>
        <w:pStyle w:val="Szmozottlista"/>
        <w:numPr>
          <w:ilvl w:val="0"/>
          <w:numId w:val="0"/>
        </w:numPr>
        <w:ind w:left="1418"/>
        <w:rPr>
          <w:i/>
          <w:iCs/>
        </w:rPr>
      </w:pPr>
      <w:r w:rsidRPr="00E151D2">
        <w:rPr>
          <w:i/>
          <w:iCs/>
        </w:rPr>
        <w:t xml:space="preserve">        glVertex3f(ctrlpoints[i][0],ctrlpoints[i][1],0.0);</w:t>
      </w:r>
    </w:p>
    <w:p w14:paraId="05371C63" w14:textId="77777777" w:rsidR="00E151D2" w:rsidRPr="00E151D2" w:rsidRDefault="00E151D2" w:rsidP="0079386D">
      <w:pPr>
        <w:pStyle w:val="Szmozottlista"/>
        <w:numPr>
          <w:ilvl w:val="0"/>
          <w:numId w:val="0"/>
        </w:numPr>
        <w:ind w:left="1418"/>
        <w:rPr>
          <w:i/>
          <w:iCs/>
        </w:rPr>
      </w:pPr>
      <w:r w:rsidRPr="00E151D2">
        <w:rPr>
          <w:i/>
          <w:iCs/>
        </w:rPr>
        <w:t xml:space="preserve">    }</w:t>
      </w:r>
    </w:p>
    <w:p w14:paraId="2E48AE66" w14:textId="77777777" w:rsidR="00E151D2" w:rsidRPr="00E151D2" w:rsidRDefault="00E151D2" w:rsidP="0079386D">
      <w:pPr>
        <w:pStyle w:val="Szmozottlista"/>
        <w:numPr>
          <w:ilvl w:val="0"/>
          <w:numId w:val="0"/>
        </w:numPr>
        <w:ind w:left="1418"/>
        <w:rPr>
          <w:i/>
          <w:iCs/>
        </w:rPr>
      </w:pPr>
      <w:r w:rsidRPr="00E151D2">
        <w:rPr>
          <w:i/>
          <w:iCs/>
        </w:rPr>
        <w:t xml:space="preserve">    glEnd();</w:t>
      </w:r>
    </w:p>
    <w:p w14:paraId="35574DE1" w14:textId="77777777" w:rsidR="00E151D2" w:rsidRPr="00E151D2" w:rsidRDefault="00E151D2" w:rsidP="0079386D">
      <w:pPr>
        <w:pStyle w:val="Szmozottlista"/>
        <w:numPr>
          <w:ilvl w:val="0"/>
          <w:numId w:val="0"/>
        </w:numPr>
        <w:ind w:left="1418"/>
        <w:rPr>
          <w:i/>
          <w:iCs/>
        </w:rPr>
      </w:pPr>
      <w:r w:rsidRPr="00E151D2">
        <w:rPr>
          <w:i/>
          <w:iCs/>
        </w:rPr>
        <w:t xml:space="preserve">    //======================================================</w:t>
      </w:r>
    </w:p>
    <w:p w14:paraId="71538DDF" w14:textId="77777777" w:rsidR="00E151D2" w:rsidRPr="00E151D2" w:rsidRDefault="00E151D2" w:rsidP="0079386D">
      <w:pPr>
        <w:pStyle w:val="Szmozottlista"/>
        <w:numPr>
          <w:ilvl w:val="0"/>
          <w:numId w:val="0"/>
        </w:numPr>
        <w:ind w:left="1418"/>
        <w:rPr>
          <w:i/>
          <w:iCs/>
        </w:rPr>
      </w:pPr>
      <w:r w:rsidRPr="00E151D2">
        <w:rPr>
          <w:i/>
          <w:iCs/>
        </w:rPr>
        <w:t xml:space="preserve">    /*</w:t>
      </w:r>
    </w:p>
    <w:p w14:paraId="2D769BC0" w14:textId="77777777" w:rsidR="00E151D2" w:rsidRPr="00E151D2" w:rsidRDefault="00E151D2" w:rsidP="0079386D">
      <w:pPr>
        <w:pStyle w:val="Szmozottlista"/>
        <w:numPr>
          <w:ilvl w:val="0"/>
          <w:numId w:val="0"/>
        </w:numPr>
        <w:ind w:left="1418"/>
        <w:rPr>
          <w:i/>
          <w:iCs/>
        </w:rPr>
      </w:pPr>
      <w:r w:rsidRPr="00E151D2">
        <w:rPr>
          <w:i/>
          <w:iCs/>
        </w:rPr>
        <w:t xml:space="preserve">     *  Bezier görbe leképzése az opengl beépített eljárásával</w:t>
      </w:r>
    </w:p>
    <w:p w14:paraId="3A41D26B" w14:textId="77777777" w:rsidR="00E151D2" w:rsidRPr="00E151D2" w:rsidRDefault="00E151D2" w:rsidP="0079386D">
      <w:pPr>
        <w:pStyle w:val="Szmozottlista"/>
        <w:numPr>
          <w:ilvl w:val="0"/>
          <w:numId w:val="0"/>
        </w:numPr>
        <w:ind w:left="1418"/>
        <w:rPr>
          <w:i/>
          <w:iCs/>
        </w:rPr>
      </w:pPr>
      <w:r w:rsidRPr="00E151D2">
        <w:rPr>
          <w:i/>
          <w:iCs/>
        </w:rPr>
        <w:t xml:space="preserve">    */</w:t>
      </w:r>
    </w:p>
    <w:p w14:paraId="0A321928" w14:textId="77777777" w:rsidR="00E151D2" w:rsidRPr="00E151D2" w:rsidRDefault="00E151D2" w:rsidP="0079386D">
      <w:pPr>
        <w:pStyle w:val="Szmozottlista"/>
        <w:numPr>
          <w:ilvl w:val="0"/>
          <w:numId w:val="0"/>
        </w:numPr>
        <w:ind w:left="1418"/>
        <w:rPr>
          <w:i/>
          <w:iCs/>
        </w:rPr>
      </w:pPr>
      <w:r w:rsidRPr="00E151D2">
        <w:rPr>
          <w:i/>
          <w:iCs/>
        </w:rPr>
        <w:t xml:space="preserve">    glMap1f(GL_MAP1_VERTEX_3, 0.0, 1.0, 3, numberofpoints, (GLfloat*)&amp;ctrlpoints[0][0]);</w:t>
      </w:r>
    </w:p>
    <w:p w14:paraId="3EFBD58B" w14:textId="77777777" w:rsidR="00E151D2" w:rsidRPr="00E151D2" w:rsidRDefault="00E151D2" w:rsidP="0079386D">
      <w:pPr>
        <w:pStyle w:val="Szmozottlista"/>
        <w:numPr>
          <w:ilvl w:val="0"/>
          <w:numId w:val="0"/>
        </w:numPr>
        <w:ind w:left="1418"/>
        <w:rPr>
          <w:i/>
          <w:iCs/>
        </w:rPr>
      </w:pPr>
      <w:r w:rsidRPr="00E151D2">
        <w:rPr>
          <w:i/>
          <w:iCs/>
        </w:rPr>
        <w:t xml:space="preserve">    glEnable(GL_MAP1_VERTEX_3);</w:t>
      </w:r>
    </w:p>
    <w:p w14:paraId="5E3C104F" w14:textId="77777777" w:rsidR="00E151D2" w:rsidRPr="00E151D2" w:rsidRDefault="00E151D2" w:rsidP="0079386D">
      <w:pPr>
        <w:pStyle w:val="Szmozottlista"/>
        <w:numPr>
          <w:ilvl w:val="0"/>
          <w:numId w:val="0"/>
        </w:numPr>
        <w:ind w:left="1418"/>
        <w:rPr>
          <w:i/>
          <w:iCs/>
        </w:rPr>
      </w:pPr>
      <w:r w:rsidRPr="00E151D2">
        <w:rPr>
          <w:i/>
          <w:iCs/>
        </w:rPr>
        <w:t xml:space="preserve">    glColor3f(1.0, 0.0, 1.0);</w:t>
      </w:r>
    </w:p>
    <w:p w14:paraId="414A863C" w14:textId="77777777" w:rsidR="00E151D2" w:rsidRPr="00E151D2" w:rsidRDefault="00E151D2" w:rsidP="0079386D">
      <w:pPr>
        <w:pStyle w:val="Szmozottlista"/>
        <w:numPr>
          <w:ilvl w:val="0"/>
          <w:numId w:val="0"/>
        </w:numPr>
        <w:ind w:left="1418"/>
        <w:rPr>
          <w:i/>
          <w:iCs/>
        </w:rPr>
      </w:pPr>
      <w:r w:rsidRPr="00E151D2">
        <w:rPr>
          <w:i/>
          <w:iCs/>
        </w:rPr>
        <w:t xml:space="preserve">    glLineWidth(2.0);</w:t>
      </w:r>
    </w:p>
    <w:p w14:paraId="630C75F9" w14:textId="77777777" w:rsidR="00E151D2" w:rsidRPr="00E151D2" w:rsidRDefault="00E151D2" w:rsidP="0079386D">
      <w:pPr>
        <w:pStyle w:val="Szmozottlista"/>
        <w:numPr>
          <w:ilvl w:val="0"/>
          <w:numId w:val="0"/>
        </w:numPr>
        <w:ind w:left="1418"/>
        <w:rPr>
          <w:i/>
          <w:iCs/>
        </w:rPr>
      </w:pPr>
      <w:r w:rsidRPr="00E151D2">
        <w:rPr>
          <w:i/>
          <w:iCs/>
        </w:rPr>
        <w:t xml:space="preserve">    glBegin(GL_LINE_STRIP);</w:t>
      </w:r>
    </w:p>
    <w:p w14:paraId="7016CAEA" w14:textId="77777777" w:rsidR="00E151D2" w:rsidRPr="00E151D2" w:rsidRDefault="00E151D2" w:rsidP="0079386D">
      <w:pPr>
        <w:pStyle w:val="Szmozottlista"/>
        <w:numPr>
          <w:ilvl w:val="0"/>
          <w:numId w:val="0"/>
        </w:numPr>
        <w:ind w:left="1418"/>
        <w:rPr>
          <w:i/>
          <w:iCs/>
        </w:rPr>
      </w:pPr>
      <w:r w:rsidRPr="00E151D2">
        <w:rPr>
          <w:i/>
          <w:iCs/>
        </w:rPr>
        <w:t xml:space="preserve">    for (int i = 0; i &lt;= (10*numberofpoints); i++){</w:t>
      </w:r>
    </w:p>
    <w:p w14:paraId="35735DB5" w14:textId="77777777" w:rsidR="00E151D2" w:rsidRPr="00E151D2" w:rsidRDefault="00E151D2" w:rsidP="0079386D">
      <w:pPr>
        <w:pStyle w:val="Szmozottlista"/>
        <w:numPr>
          <w:ilvl w:val="0"/>
          <w:numId w:val="0"/>
        </w:numPr>
        <w:ind w:left="1418"/>
        <w:rPr>
          <w:i/>
          <w:iCs/>
        </w:rPr>
      </w:pPr>
      <w:r w:rsidRPr="00E151D2">
        <w:rPr>
          <w:i/>
          <w:iCs/>
        </w:rPr>
        <w:t xml:space="preserve">        glEvalCoord1f((GLfloat) i/(10*numberofpoints));</w:t>
      </w:r>
    </w:p>
    <w:p w14:paraId="25DEB568" w14:textId="77777777" w:rsidR="00E151D2" w:rsidRPr="00E151D2" w:rsidRDefault="00E151D2" w:rsidP="0079386D">
      <w:pPr>
        <w:pStyle w:val="Szmozottlista"/>
        <w:numPr>
          <w:ilvl w:val="0"/>
          <w:numId w:val="0"/>
        </w:numPr>
        <w:ind w:left="1418"/>
        <w:rPr>
          <w:i/>
          <w:iCs/>
        </w:rPr>
      </w:pPr>
      <w:r w:rsidRPr="00E151D2">
        <w:rPr>
          <w:i/>
          <w:iCs/>
        </w:rPr>
        <w:t xml:space="preserve">    }</w:t>
      </w:r>
    </w:p>
    <w:p w14:paraId="6BE229A6" w14:textId="77777777" w:rsidR="00E151D2" w:rsidRPr="00E151D2" w:rsidRDefault="00E151D2" w:rsidP="0079386D">
      <w:pPr>
        <w:pStyle w:val="Szmozottlista"/>
        <w:numPr>
          <w:ilvl w:val="0"/>
          <w:numId w:val="0"/>
        </w:numPr>
        <w:ind w:left="1418"/>
        <w:rPr>
          <w:i/>
          <w:iCs/>
        </w:rPr>
      </w:pPr>
      <w:r w:rsidRPr="00E151D2">
        <w:rPr>
          <w:i/>
          <w:iCs/>
        </w:rPr>
        <w:t xml:space="preserve">    glEnd();</w:t>
      </w:r>
    </w:p>
    <w:p w14:paraId="5E64C176" w14:textId="77777777" w:rsidR="00E151D2" w:rsidRPr="00E151D2" w:rsidRDefault="00E151D2" w:rsidP="0079386D">
      <w:pPr>
        <w:pStyle w:val="Szmozottlista"/>
        <w:numPr>
          <w:ilvl w:val="0"/>
          <w:numId w:val="0"/>
        </w:numPr>
        <w:ind w:left="1418"/>
        <w:rPr>
          <w:i/>
          <w:iCs/>
        </w:rPr>
      </w:pPr>
      <w:r w:rsidRPr="00E151D2">
        <w:rPr>
          <w:i/>
          <w:iCs/>
        </w:rPr>
        <w:t xml:space="preserve">    glFinish();</w:t>
      </w:r>
    </w:p>
    <w:p w14:paraId="4AF042F1" w14:textId="5A5EA4F5" w:rsidR="0099598C" w:rsidRPr="00E151D2" w:rsidRDefault="00E151D2" w:rsidP="0079386D">
      <w:pPr>
        <w:pStyle w:val="Szmozottlista"/>
        <w:numPr>
          <w:ilvl w:val="0"/>
          <w:numId w:val="0"/>
        </w:numPr>
        <w:ind w:left="1418"/>
        <w:rPr>
          <w:i/>
          <w:iCs/>
        </w:rPr>
      </w:pPr>
      <w:r w:rsidRPr="00E151D2">
        <w:rPr>
          <w:i/>
          <w:iCs/>
        </w:rPr>
        <w:t>}</w:t>
      </w:r>
    </w:p>
    <w:p w14:paraId="3C0102B9" w14:textId="1E7B12B0" w:rsidR="0099598C" w:rsidRDefault="00CA6684" w:rsidP="00CA6684">
      <w:r>
        <w:lastRenderedPageBreak/>
        <w:t>Ezen függvényben valósítjuk meg a tényleges görbe rajzolást a paraméterek alapján. A folyam első részében megjelenítjük ctrlpoints elemeit vizuálisan. Az első pontot vörössel, köztes pontokat zölddel az utolsót pedig sárgával.</w:t>
      </w:r>
    </w:p>
    <w:p w14:paraId="7288A20E" w14:textId="4D87326C" w:rsidR="00CA6684" w:rsidRDefault="00CA6684" w:rsidP="00CA6684">
      <w:r>
        <w:t>A soron következő egységben a szemléltetés miatt, ezeket a pontokat sorrendben összekötjük egy vonallal.</w:t>
      </w:r>
    </w:p>
    <w:p w14:paraId="48DEC501" w14:textId="76F60369" w:rsidR="0079386D" w:rsidRDefault="00CA6684" w:rsidP="00CA6684">
      <w:r>
        <w:t>Az eljárás végén a tényleges görbe rajzolást hajtjuk végre az opengl-be épített interpolációs függvénnyel. A belső függvény</w:t>
      </w:r>
      <w:r w:rsidR="0079386D">
        <w:t xml:space="preserve">nek átadjuk, hogy 3 paraméteres térben voldozunk, [0;1] értéktartományban, a valós adatok és a közelítő polinom fokszámát majd pedig a pontokat tartalmazó mátrix pointerét. A glEvalCoord1f() függvénnyel a rendszer lehetővé teszi, hogy megadott értelmezési tartományon belül n egyenlő részre osztva a paramétertartományban rácspontokat hozzunk létre, majd egyetlen függvényhívással kiszámíthassuk a rácspontokhoz tartozó görbepontokat. </w:t>
      </w:r>
    </w:p>
    <w:p w14:paraId="1B1881B9" w14:textId="77777777" w:rsidR="0079386D" w:rsidRPr="0079386D" w:rsidRDefault="0079386D" w:rsidP="0079386D">
      <w:pPr>
        <w:pStyle w:val="Szmozottlista"/>
        <w:numPr>
          <w:ilvl w:val="0"/>
          <w:numId w:val="0"/>
        </w:numPr>
        <w:ind w:left="1418"/>
        <w:rPr>
          <w:i/>
          <w:iCs/>
        </w:rPr>
      </w:pPr>
      <w:r w:rsidRPr="0079386D">
        <w:rPr>
          <w:i/>
          <w:iCs/>
        </w:rPr>
        <w:t>int main(int argc, char *argv[])</w:t>
      </w:r>
    </w:p>
    <w:p w14:paraId="163557FF" w14:textId="77777777" w:rsidR="0079386D" w:rsidRPr="0079386D" w:rsidRDefault="0079386D" w:rsidP="0079386D">
      <w:pPr>
        <w:pStyle w:val="Szmozottlista"/>
        <w:numPr>
          <w:ilvl w:val="0"/>
          <w:numId w:val="0"/>
        </w:numPr>
        <w:ind w:left="1418"/>
        <w:rPr>
          <w:i/>
          <w:iCs/>
        </w:rPr>
      </w:pPr>
      <w:r w:rsidRPr="0079386D">
        <w:rPr>
          <w:i/>
          <w:iCs/>
        </w:rPr>
        <w:t>{</w:t>
      </w:r>
    </w:p>
    <w:p w14:paraId="177D978C" w14:textId="77777777" w:rsidR="0079386D" w:rsidRPr="0079386D" w:rsidRDefault="0079386D" w:rsidP="0079386D">
      <w:pPr>
        <w:pStyle w:val="Szmozottlista"/>
        <w:numPr>
          <w:ilvl w:val="0"/>
          <w:numId w:val="0"/>
        </w:numPr>
        <w:ind w:left="1418"/>
        <w:rPr>
          <w:i/>
          <w:iCs/>
        </w:rPr>
      </w:pPr>
      <w:r w:rsidRPr="0079386D">
        <w:rPr>
          <w:i/>
          <w:iCs/>
        </w:rPr>
        <w:t xml:space="preserve">    printMessage();</w:t>
      </w:r>
    </w:p>
    <w:p w14:paraId="482B9B65" w14:textId="77777777" w:rsidR="0079386D" w:rsidRPr="0079386D" w:rsidRDefault="0079386D" w:rsidP="0079386D">
      <w:pPr>
        <w:pStyle w:val="Szmozottlista"/>
        <w:numPr>
          <w:ilvl w:val="0"/>
          <w:numId w:val="0"/>
        </w:numPr>
        <w:ind w:left="1418"/>
        <w:rPr>
          <w:i/>
          <w:iCs/>
        </w:rPr>
      </w:pPr>
      <w:r w:rsidRPr="0079386D">
        <w:rPr>
          <w:i/>
          <w:iCs/>
        </w:rPr>
        <w:t xml:space="preserve">    </w:t>
      </w:r>
      <w:bookmarkStart w:id="6" w:name="_Hlk36114232"/>
      <w:r w:rsidRPr="0079386D">
        <w:rPr>
          <w:i/>
          <w:iCs/>
        </w:rPr>
        <w:t>glutInit(&amp;argc, argv);</w:t>
      </w:r>
    </w:p>
    <w:p w14:paraId="4BF53ABF" w14:textId="77777777" w:rsidR="0079386D" w:rsidRPr="0079386D" w:rsidRDefault="0079386D" w:rsidP="0079386D">
      <w:pPr>
        <w:pStyle w:val="Szmozottlista"/>
        <w:numPr>
          <w:ilvl w:val="0"/>
          <w:numId w:val="0"/>
        </w:numPr>
        <w:ind w:left="1418"/>
        <w:rPr>
          <w:i/>
          <w:iCs/>
        </w:rPr>
      </w:pPr>
      <w:r w:rsidRPr="0079386D">
        <w:rPr>
          <w:i/>
          <w:iCs/>
        </w:rPr>
        <w:t xml:space="preserve">    glutInitWindowSize(1024,768);</w:t>
      </w:r>
    </w:p>
    <w:p w14:paraId="19DB8F0D" w14:textId="77777777" w:rsidR="0079386D" w:rsidRPr="0079386D" w:rsidRDefault="0079386D" w:rsidP="0079386D">
      <w:pPr>
        <w:pStyle w:val="Szmozottlista"/>
        <w:numPr>
          <w:ilvl w:val="0"/>
          <w:numId w:val="0"/>
        </w:numPr>
        <w:ind w:left="1418"/>
        <w:rPr>
          <w:i/>
          <w:iCs/>
        </w:rPr>
      </w:pPr>
      <w:r w:rsidRPr="0079386D">
        <w:rPr>
          <w:i/>
          <w:iCs/>
        </w:rPr>
        <w:t xml:space="preserve">    glutInitWindowPosition(250,250);</w:t>
      </w:r>
    </w:p>
    <w:p w14:paraId="170B9B26" w14:textId="77777777" w:rsidR="0079386D" w:rsidRPr="0079386D" w:rsidRDefault="0079386D" w:rsidP="0079386D">
      <w:pPr>
        <w:pStyle w:val="Szmozottlista"/>
        <w:numPr>
          <w:ilvl w:val="0"/>
          <w:numId w:val="0"/>
        </w:numPr>
        <w:ind w:left="1418"/>
        <w:rPr>
          <w:i/>
          <w:iCs/>
        </w:rPr>
      </w:pPr>
      <w:r w:rsidRPr="0079386D">
        <w:rPr>
          <w:i/>
          <w:iCs/>
        </w:rPr>
        <w:t xml:space="preserve">    glutInitDisplayMode(GLUT_RGB);</w:t>
      </w:r>
    </w:p>
    <w:p w14:paraId="334BC7D6" w14:textId="77777777" w:rsidR="0079386D" w:rsidRPr="0079386D" w:rsidRDefault="0079386D" w:rsidP="0079386D">
      <w:pPr>
        <w:pStyle w:val="Szmozottlista"/>
        <w:numPr>
          <w:ilvl w:val="0"/>
          <w:numId w:val="0"/>
        </w:numPr>
        <w:ind w:left="1418"/>
        <w:rPr>
          <w:i/>
          <w:iCs/>
        </w:rPr>
      </w:pPr>
    </w:p>
    <w:p w14:paraId="7D3E3E12" w14:textId="77777777" w:rsidR="0079386D" w:rsidRPr="0079386D" w:rsidRDefault="0079386D" w:rsidP="0079386D">
      <w:pPr>
        <w:pStyle w:val="Szmozottlista"/>
        <w:numPr>
          <w:ilvl w:val="0"/>
          <w:numId w:val="0"/>
        </w:numPr>
        <w:ind w:left="1418"/>
        <w:rPr>
          <w:i/>
          <w:iCs/>
        </w:rPr>
      </w:pPr>
      <w:r w:rsidRPr="0079386D">
        <w:rPr>
          <w:i/>
          <w:iCs/>
        </w:rPr>
        <w:t xml:space="preserve">    glutCreateWindow("me-grafika-bezier");</w:t>
      </w:r>
    </w:p>
    <w:bookmarkEnd w:id="6"/>
    <w:p w14:paraId="57E036DE" w14:textId="77777777" w:rsidR="0079386D" w:rsidRPr="0079386D" w:rsidRDefault="0079386D" w:rsidP="0079386D">
      <w:pPr>
        <w:pStyle w:val="Szmozottlista"/>
        <w:numPr>
          <w:ilvl w:val="0"/>
          <w:numId w:val="0"/>
        </w:numPr>
        <w:ind w:left="1418"/>
        <w:rPr>
          <w:i/>
          <w:iCs/>
        </w:rPr>
      </w:pPr>
      <w:r w:rsidRPr="0079386D">
        <w:rPr>
          <w:i/>
          <w:iCs/>
        </w:rPr>
        <w:t xml:space="preserve">    psInit();</w:t>
      </w:r>
    </w:p>
    <w:p w14:paraId="4FA5C614" w14:textId="77777777" w:rsidR="0079386D" w:rsidRPr="0079386D" w:rsidRDefault="0079386D" w:rsidP="0079386D">
      <w:pPr>
        <w:pStyle w:val="Szmozottlista"/>
        <w:numPr>
          <w:ilvl w:val="0"/>
          <w:numId w:val="0"/>
        </w:numPr>
        <w:ind w:left="1418"/>
        <w:rPr>
          <w:i/>
          <w:iCs/>
        </w:rPr>
      </w:pPr>
      <w:r w:rsidRPr="0079386D">
        <w:rPr>
          <w:i/>
          <w:iCs/>
        </w:rPr>
        <w:t xml:space="preserve">    generateRandomPoints();</w:t>
      </w:r>
    </w:p>
    <w:p w14:paraId="25ACC888" w14:textId="77777777" w:rsidR="0079386D" w:rsidRPr="0079386D" w:rsidRDefault="0079386D" w:rsidP="0079386D">
      <w:pPr>
        <w:pStyle w:val="Szmozottlista"/>
        <w:numPr>
          <w:ilvl w:val="0"/>
          <w:numId w:val="0"/>
        </w:numPr>
        <w:ind w:left="1418"/>
        <w:rPr>
          <w:i/>
          <w:iCs/>
        </w:rPr>
      </w:pPr>
      <w:r w:rsidRPr="0079386D">
        <w:rPr>
          <w:i/>
          <w:iCs/>
        </w:rPr>
        <w:t xml:space="preserve">    glutDisplayFunc(psdisplay);</w:t>
      </w:r>
    </w:p>
    <w:p w14:paraId="7095C605" w14:textId="77777777" w:rsidR="0079386D" w:rsidRPr="0079386D" w:rsidRDefault="0079386D" w:rsidP="0079386D">
      <w:pPr>
        <w:pStyle w:val="Szmozottlista"/>
        <w:numPr>
          <w:ilvl w:val="0"/>
          <w:numId w:val="0"/>
        </w:numPr>
        <w:ind w:left="1418"/>
        <w:rPr>
          <w:i/>
          <w:iCs/>
        </w:rPr>
      </w:pPr>
      <w:r w:rsidRPr="0079386D">
        <w:rPr>
          <w:i/>
          <w:iCs/>
        </w:rPr>
        <w:t xml:space="preserve">    glutKeyboardFunc(pskey);</w:t>
      </w:r>
    </w:p>
    <w:p w14:paraId="3CDAABFF" w14:textId="77777777" w:rsidR="0079386D" w:rsidRPr="0079386D" w:rsidRDefault="0079386D" w:rsidP="0079386D">
      <w:pPr>
        <w:pStyle w:val="Szmozottlista"/>
        <w:numPr>
          <w:ilvl w:val="0"/>
          <w:numId w:val="0"/>
        </w:numPr>
        <w:ind w:left="1418"/>
        <w:rPr>
          <w:i/>
          <w:iCs/>
        </w:rPr>
      </w:pPr>
    </w:p>
    <w:p w14:paraId="2C052AFB" w14:textId="77777777" w:rsidR="0079386D" w:rsidRPr="0079386D" w:rsidRDefault="0079386D" w:rsidP="0079386D">
      <w:pPr>
        <w:pStyle w:val="Szmozottlista"/>
        <w:numPr>
          <w:ilvl w:val="0"/>
          <w:numId w:val="0"/>
        </w:numPr>
        <w:ind w:left="1418"/>
        <w:rPr>
          <w:i/>
          <w:iCs/>
        </w:rPr>
      </w:pPr>
      <w:r w:rsidRPr="0079386D">
        <w:rPr>
          <w:i/>
          <w:iCs/>
        </w:rPr>
        <w:t xml:space="preserve">    glutMainLoop();</w:t>
      </w:r>
    </w:p>
    <w:p w14:paraId="5D4EB4C0" w14:textId="77777777" w:rsidR="0079386D" w:rsidRPr="0079386D" w:rsidRDefault="0079386D" w:rsidP="0079386D">
      <w:pPr>
        <w:pStyle w:val="Szmozottlista"/>
        <w:numPr>
          <w:ilvl w:val="0"/>
          <w:numId w:val="0"/>
        </w:numPr>
        <w:ind w:left="1418"/>
        <w:rPr>
          <w:i/>
          <w:iCs/>
        </w:rPr>
      </w:pPr>
    </w:p>
    <w:p w14:paraId="2F791439" w14:textId="77777777" w:rsidR="0079386D" w:rsidRPr="0079386D" w:rsidRDefault="0079386D" w:rsidP="0079386D">
      <w:pPr>
        <w:pStyle w:val="Szmozottlista"/>
        <w:numPr>
          <w:ilvl w:val="0"/>
          <w:numId w:val="0"/>
        </w:numPr>
        <w:ind w:left="1418"/>
        <w:rPr>
          <w:i/>
          <w:iCs/>
        </w:rPr>
      </w:pPr>
      <w:r w:rsidRPr="0079386D">
        <w:rPr>
          <w:i/>
          <w:iCs/>
        </w:rPr>
        <w:t xml:space="preserve">    return EXIT_SUCCESS;</w:t>
      </w:r>
    </w:p>
    <w:p w14:paraId="56EDCABB" w14:textId="291106B9" w:rsidR="0079386D" w:rsidRDefault="0079386D" w:rsidP="0079386D">
      <w:pPr>
        <w:pStyle w:val="Szmozottlista"/>
        <w:numPr>
          <w:ilvl w:val="0"/>
          <w:numId w:val="0"/>
        </w:numPr>
        <w:ind w:left="1418"/>
        <w:rPr>
          <w:i/>
          <w:iCs/>
        </w:rPr>
      </w:pPr>
      <w:r w:rsidRPr="0079386D">
        <w:rPr>
          <w:i/>
          <w:iCs/>
        </w:rPr>
        <w:t>}</w:t>
      </w:r>
    </w:p>
    <w:p w14:paraId="18787411" w14:textId="24A17C88" w:rsidR="00D947FF" w:rsidRDefault="0079386D" w:rsidP="00D947FF">
      <w:r>
        <w:t xml:space="preserve">A </w:t>
      </w:r>
      <w:r w:rsidR="00D947FF">
        <w:t xml:space="preserve">main függvényben a tényleges programmegvalósítás, már a fentebb részletezett eljárások segítségével történik. </w:t>
      </w:r>
      <w:r w:rsidR="00D947FF">
        <w:br/>
        <w:t>Kezdetben a parancssorba legeneráljuk a fejlécet. Inicializáljuk a megjelenítésért felelős környezetet, beállítjuk az ablakméretet. Meghatározzuk, hogy hol jelenlen megy a képernyőn az ablak, beállítjuk a megjelenítési módot (esetünkben RGB) s végezetül definiáljuk a létrehozott ablak címsorát.</w:t>
      </w:r>
    </w:p>
    <w:p w14:paraId="623342BF" w14:textId="2DC5755D" w:rsidR="00D947FF" w:rsidRDefault="00D947FF" w:rsidP="00D947FF">
      <w:r>
        <w:t>Az általunk létrehozott függvények segítségével elvégezzük a programunk inicializálását, és feltöltjük a pontokat tartalmazó mátrixunkat értékekkel.</w:t>
      </w:r>
    </w:p>
    <w:p w14:paraId="0B3449BB" w14:textId="168BE139" w:rsidR="00D947FF" w:rsidRDefault="00D947FF" w:rsidP="00D947FF">
      <w:r>
        <w:t>A glutDisplayFunc(psdisplay) valamint a glutKeyboardFunc(pskey) parancsokkal regisztráljuk az eseménykezelőbe azokat a függvényeket</w:t>
      </w:r>
      <w:r w:rsidR="001235E9">
        <w:t xml:space="preserve">, </w:t>
      </w:r>
      <w:r>
        <w:t>amelyek az adott feladatok végrehajtását definiáltuk.</w:t>
      </w:r>
      <w:r>
        <w:br/>
        <w:t>Végezetül a glutMainLoop(); egy végtelen ciklust hoz létre, az események kezelésére.</w:t>
      </w:r>
    </w:p>
    <w:p w14:paraId="0F4C0A2C" w14:textId="732EF1E1" w:rsidR="005C6305" w:rsidRDefault="005C6305">
      <w:r>
        <w:br w:type="page"/>
      </w:r>
    </w:p>
    <w:p w14:paraId="6B0231E8" w14:textId="2A16C839" w:rsidR="005C6305" w:rsidRDefault="005C6305" w:rsidP="005C6305">
      <w:pPr>
        <w:pStyle w:val="cmsor1"/>
      </w:pPr>
      <w:r>
        <w:lastRenderedPageBreak/>
        <w:t>Teljes forráskód</w:t>
      </w:r>
    </w:p>
    <w:p w14:paraId="30D553E2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>/*</w:t>
      </w:r>
    </w:p>
    <w:p w14:paraId="02FFDB0C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 xml:space="preserve"> * Grafika beadandó 2020 - 2D bezier görbe kirajzolása</w:t>
      </w:r>
    </w:p>
    <w:p w14:paraId="2C831BF3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 xml:space="preserve"> *</w:t>
      </w:r>
    </w:p>
    <w:p w14:paraId="3CD402C9" w14:textId="1FB4EA4D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 xml:space="preserve"> * Írta Grebely János / CL4WWB / - G</w:t>
      </w:r>
      <w:r w:rsidR="00B61DE9">
        <w:rPr>
          <w:i/>
          <w:iCs/>
        </w:rPr>
        <w:t>2</w:t>
      </w:r>
      <w:bookmarkStart w:id="7" w:name="_GoBack"/>
      <w:bookmarkEnd w:id="7"/>
      <w:r w:rsidRPr="005C6305">
        <w:rPr>
          <w:i/>
          <w:iCs/>
        </w:rPr>
        <w:t>BIL</w:t>
      </w:r>
    </w:p>
    <w:p w14:paraId="2C7BAAC5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 xml:space="preserve"> *</w:t>
      </w:r>
    </w:p>
    <w:p w14:paraId="1F530190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 xml:space="preserve"> * A program célja 2D bezier görbe kirajzolása.</w:t>
      </w:r>
    </w:p>
    <w:p w14:paraId="4E6FBB6B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 xml:space="preserve"> * Maximum pontok száma PMSIZE makróban definiálható.</w:t>
      </w:r>
    </w:p>
    <w:p w14:paraId="2F75C400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 xml:space="preserve"> *</w:t>
      </w:r>
    </w:p>
    <w:p w14:paraId="53ECFC74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 xml:space="preserve"> * A program alapvető interrakcióra képes a lentebb írtak alapján</w:t>
      </w:r>
    </w:p>
    <w:p w14:paraId="459DE0C8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 xml:space="preserve"> * Kilépés : q</w:t>
      </w:r>
    </w:p>
    <w:p w14:paraId="54C52F0C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 xml:space="preserve"> * Random számú kontrolpont generálása : e</w:t>
      </w:r>
    </w:p>
    <w:p w14:paraId="2BAAC9C2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 xml:space="preserve"> * Random kontrolpontok generálása : r</w:t>
      </w:r>
    </w:p>
    <w:p w14:paraId="520AEE9E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 xml:space="preserve"> * Kontrolpontok számának növelése : a</w:t>
      </w:r>
    </w:p>
    <w:p w14:paraId="087106C2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 xml:space="preserve"> * Kontrolpontok számának csökkentése : s</w:t>
      </w:r>
    </w:p>
    <w:p w14:paraId="731CEE68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 xml:space="preserve"> */</w:t>
      </w:r>
    </w:p>
    <w:p w14:paraId="37F2F2E2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</w:p>
    <w:p w14:paraId="7E5C9F8A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>#ifdef __APPLE__</w:t>
      </w:r>
    </w:p>
    <w:p w14:paraId="4261705C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>#include &lt;GLUT/glut.h&gt;</w:t>
      </w:r>
    </w:p>
    <w:p w14:paraId="2F2063BF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>#else</w:t>
      </w:r>
    </w:p>
    <w:p w14:paraId="089F6690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>#include &lt;GL/glut.h&gt;</w:t>
      </w:r>
    </w:p>
    <w:p w14:paraId="662E636C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>#endif</w:t>
      </w:r>
    </w:p>
    <w:p w14:paraId="1CA92085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</w:p>
    <w:p w14:paraId="1F515294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>#include &lt;stdlib.h&gt;</w:t>
      </w:r>
    </w:p>
    <w:p w14:paraId="0DD9BD74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>#include &lt;stdio.h&gt;</w:t>
      </w:r>
    </w:p>
    <w:p w14:paraId="7545BBC4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>#include &lt;time.h&gt;</w:t>
      </w:r>
    </w:p>
    <w:p w14:paraId="0F4149FD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</w:p>
    <w:p w14:paraId="56C02515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>#define PMSIZE 30</w:t>
      </w:r>
    </w:p>
    <w:p w14:paraId="245B7CFC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</w:p>
    <w:p w14:paraId="64D687AB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>int numberofpoints=2;</w:t>
      </w:r>
    </w:p>
    <w:p w14:paraId="151F86D6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>GLfloat ctrlpoints[PMSIZE][3];</w:t>
      </w:r>
    </w:p>
    <w:p w14:paraId="75847FCE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</w:p>
    <w:p w14:paraId="7727E749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>float randomFloat(float minValue = 0.0f, float maxValue = 1.9f){</w:t>
      </w:r>
    </w:p>
    <w:p w14:paraId="50E0D9A0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 xml:space="preserve">  float between0and1 = static_cast&lt;float&gt;(rand()) / static_cast&lt;float&gt;(RAND_MAX);</w:t>
      </w:r>
    </w:p>
    <w:p w14:paraId="5D099D93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 xml:space="preserve">  return (minValue + between0and1 * (maxValue - minValue))-0.95;</w:t>
      </w:r>
    </w:p>
    <w:p w14:paraId="54EEF10F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>}</w:t>
      </w:r>
    </w:p>
    <w:p w14:paraId="6DA2B26D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</w:p>
    <w:p w14:paraId="15A3E19B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>int randomInt(int minValue = 2, int maxValue = (PMSIZE-1)){</w:t>
      </w:r>
    </w:p>
    <w:p w14:paraId="4B12C143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 xml:space="preserve">    return (rand() % (maxValue - minValue + 1)) + minValue;</w:t>
      </w:r>
    </w:p>
    <w:p w14:paraId="298D0BE5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>}</w:t>
      </w:r>
    </w:p>
    <w:p w14:paraId="230E20E4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</w:p>
    <w:p w14:paraId="7010965A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>void generateRandomPoints(){</w:t>
      </w:r>
    </w:p>
    <w:p w14:paraId="4764FE7E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 xml:space="preserve">    for(int i=0; i&lt;PMSIZE; i++){</w:t>
      </w:r>
    </w:p>
    <w:p w14:paraId="08841519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 xml:space="preserve">        ctrlpoints[i][0]=randomFloat();</w:t>
      </w:r>
    </w:p>
    <w:p w14:paraId="4E2A1415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 xml:space="preserve">        ctrlpoints[i][1]=randomFloat();</w:t>
      </w:r>
    </w:p>
    <w:p w14:paraId="3F5145B7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 xml:space="preserve">    }</w:t>
      </w:r>
    </w:p>
    <w:p w14:paraId="2BEC6063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>}</w:t>
      </w:r>
    </w:p>
    <w:p w14:paraId="263A86D0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>void psInit()</w:t>
      </w:r>
    </w:p>
    <w:p w14:paraId="2E52B307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>{</w:t>
      </w:r>
    </w:p>
    <w:p w14:paraId="35AAE8BD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lastRenderedPageBreak/>
        <w:t xml:space="preserve">  srand(time(NULL));</w:t>
      </w:r>
    </w:p>
    <w:p w14:paraId="78AF624A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 xml:space="preserve">  glClearColor(0.1f, 0.2f, 0.3f, 1.0f);</w:t>
      </w:r>
    </w:p>
    <w:p w14:paraId="7B5AA398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</w:p>
    <w:p w14:paraId="5F430204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 xml:space="preserve">  for(int i=0; i&lt;PMSIZE; i++){</w:t>
      </w:r>
    </w:p>
    <w:p w14:paraId="28B140C6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 xml:space="preserve">        ctrlpoints[i][0]=0;</w:t>
      </w:r>
    </w:p>
    <w:p w14:paraId="330EC64B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 xml:space="preserve">        ctrlpoints[i][1]=0;</w:t>
      </w:r>
    </w:p>
    <w:p w14:paraId="58DA0755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 xml:space="preserve">    }</w:t>
      </w:r>
    </w:p>
    <w:p w14:paraId="3F582AC9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>}</w:t>
      </w:r>
    </w:p>
    <w:p w14:paraId="346E31DE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>static void psdisplay(void)</w:t>
      </w:r>
    </w:p>
    <w:p w14:paraId="027BEB1E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>{</w:t>
      </w:r>
    </w:p>
    <w:p w14:paraId="66F78CBA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 xml:space="preserve">    int i=0;    // inkrementális változó</w:t>
      </w:r>
    </w:p>
    <w:p w14:paraId="41DEA991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 xml:space="preserve">    glClear(GL_COLOR_BUFFER_BIT );</w:t>
      </w:r>
    </w:p>
    <w:p w14:paraId="161C0309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</w:p>
    <w:p w14:paraId="4BAD1E33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 xml:space="preserve">    //======================================================</w:t>
      </w:r>
    </w:p>
    <w:p w14:paraId="4B6C71A1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 xml:space="preserve">    /*</w:t>
      </w:r>
    </w:p>
    <w:p w14:paraId="1A5004EF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 xml:space="preserve">     *  Megjelenítjük a pontmátrix elemeit</w:t>
      </w:r>
    </w:p>
    <w:p w14:paraId="0AD9F754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 xml:space="preserve">    */</w:t>
      </w:r>
    </w:p>
    <w:p w14:paraId="66F21553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 xml:space="preserve">    glPointSize(6);</w:t>
      </w:r>
    </w:p>
    <w:p w14:paraId="7028F9C0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 xml:space="preserve">    glColor3f(0.0, 1.0, 0.0);</w:t>
      </w:r>
    </w:p>
    <w:p w14:paraId="6F022A77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 xml:space="preserve">    glBegin(GL_POINTS);</w:t>
      </w:r>
    </w:p>
    <w:p w14:paraId="412410D7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 xml:space="preserve">    for (i = 0; i &lt; numberofpoints; i++){</w:t>
      </w:r>
    </w:p>
    <w:p w14:paraId="1FA6DA74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</w:p>
    <w:p w14:paraId="5F175F84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 xml:space="preserve">        if(i==0){</w:t>
      </w:r>
    </w:p>
    <w:p w14:paraId="1EB840D1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 xml:space="preserve">            glColor3f(1.0,0.0,0.0); // kezdőpont - vörös</w:t>
      </w:r>
    </w:p>
    <w:p w14:paraId="1D9B610D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 xml:space="preserve">        }else if(i==numberofpoints-1){</w:t>
      </w:r>
    </w:p>
    <w:p w14:paraId="6CE7025E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 xml:space="preserve">            glColor3f(1.0,1.0,0.0); //  végpont - sárga</w:t>
      </w:r>
    </w:p>
    <w:p w14:paraId="7552B766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 xml:space="preserve">        }else{</w:t>
      </w:r>
    </w:p>
    <w:p w14:paraId="0152A996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 xml:space="preserve">            glColor3f(0.0,1.0,0.0); //  köztes pontok - zöld</w:t>
      </w:r>
    </w:p>
    <w:p w14:paraId="5B4097C3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 xml:space="preserve">        }</w:t>
      </w:r>
    </w:p>
    <w:p w14:paraId="580AFD7D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 xml:space="preserve">        glVertex3fv((GLfloat*)&amp;ctrlpoints[i][0]);</w:t>
      </w:r>
    </w:p>
    <w:p w14:paraId="38AB8E0F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 xml:space="preserve">    }</w:t>
      </w:r>
    </w:p>
    <w:p w14:paraId="2875B3A3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 xml:space="preserve">    glEnd();</w:t>
      </w:r>
    </w:p>
    <w:p w14:paraId="4679340E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 xml:space="preserve">    /*</w:t>
      </w:r>
    </w:p>
    <w:p w14:paraId="32CECDA3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 xml:space="preserve">     *  Pontokat összektjük egy vonallal a szemléltetés miatt</w:t>
      </w:r>
    </w:p>
    <w:p w14:paraId="42B3A3CE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 xml:space="preserve">    */</w:t>
      </w:r>
    </w:p>
    <w:p w14:paraId="009FFB85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 xml:space="preserve">    glLineWidth(0.2);</w:t>
      </w:r>
    </w:p>
    <w:p w14:paraId="1480BD17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 xml:space="preserve">    glColor3f(0.5, 0.5, 0.5);</w:t>
      </w:r>
    </w:p>
    <w:p w14:paraId="29E2CF6F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 xml:space="preserve">    glBegin(GL_LINE_STRIP);</w:t>
      </w:r>
    </w:p>
    <w:p w14:paraId="7D3C9D84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</w:p>
    <w:p w14:paraId="1973BE63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 xml:space="preserve">    for (int i = 0; i &lt; numberofpoints; i++){</w:t>
      </w:r>
    </w:p>
    <w:p w14:paraId="085BADB7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 xml:space="preserve">        glVertex3f(ctrlpoints[i][0],ctrlpoints[i][1],0.0);</w:t>
      </w:r>
    </w:p>
    <w:p w14:paraId="4023FF7A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 xml:space="preserve">    }</w:t>
      </w:r>
    </w:p>
    <w:p w14:paraId="400CB56D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 xml:space="preserve">    glEnd();</w:t>
      </w:r>
    </w:p>
    <w:p w14:paraId="4298E2BA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 xml:space="preserve">    //======================================================</w:t>
      </w:r>
    </w:p>
    <w:p w14:paraId="7E3EC206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 xml:space="preserve">    /*</w:t>
      </w:r>
    </w:p>
    <w:p w14:paraId="48A652D2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 xml:space="preserve">     *  Bezier görbe leképzése az opengl beépített eljárásával</w:t>
      </w:r>
    </w:p>
    <w:p w14:paraId="2FC418D5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 xml:space="preserve">    */</w:t>
      </w:r>
    </w:p>
    <w:p w14:paraId="10F9755B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 xml:space="preserve">    glMap1f(GL_MAP1_VERTEX_3, 0.0, 1.0, 3, numberofpoints, (GLfloat*)&amp;ctrlpoints[0][0]);</w:t>
      </w:r>
    </w:p>
    <w:p w14:paraId="4D17CC98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 xml:space="preserve">    glEnable(GL_MAP1_VERTEX_3);</w:t>
      </w:r>
    </w:p>
    <w:p w14:paraId="2510C753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 xml:space="preserve">    glColor3f(1.0, 0.0, 1.0);</w:t>
      </w:r>
    </w:p>
    <w:p w14:paraId="0FBB8868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lastRenderedPageBreak/>
        <w:t xml:space="preserve">    glLineWidth(2.0);</w:t>
      </w:r>
    </w:p>
    <w:p w14:paraId="286CBBAC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 xml:space="preserve">    glBegin(GL_LINE_STRIP);</w:t>
      </w:r>
    </w:p>
    <w:p w14:paraId="6E6890AB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 xml:space="preserve">    for (int i = 0; i &lt;= (10*numberofpoints); i++){</w:t>
      </w:r>
    </w:p>
    <w:p w14:paraId="3C82F27F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 xml:space="preserve">        glEvalCoord1f((GLfloat) i/(10*numberofpoints));</w:t>
      </w:r>
    </w:p>
    <w:p w14:paraId="069DCE14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 xml:space="preserve">    }</w:t>
      </w:r>
    </w:p>
    <w:p w14:paraId="6EF783DE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 xml:space="preserve">    glEnd();</w:t>
      </w:r>
    </w:p>
    <w:p w14:paraId="288ADB1A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 xml:space="preserve">    glFinish();</w:t>
      </w:r>
    </w:p>
    <w:p w14:paraId="72044D3C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>}</w:t>
      </w:r>
    </w:p>
    <w:p w14:paraId="2A13DA01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</w:p>
    <w:p w14:paraId="569F1EB8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</w:p>
    <w:p w14:paraId="316A6830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>static void pskey(unsigned char key, int x, int y)</w:t>
      </w:r>
    </w:p>
    <w:p w14:paraId="5A2BD021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>{</w:t>
      </w:r>
    </w:p>
    <w:p w14:paraId="5DDC61E5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 xml:space="preserve">    switch (key)</w:t>
      </w:r>
    </w:p>
    <w:p w14:paraId="6AA47B36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 xml:space="preserve">    {</w:t>
      </w:r>
    </w:p>
    <w:p w14:paraId="4317AB79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 xml:space="preserve">        case 'q':{</w:t>
      </w:r>
    </w:p>
    <w:p w14:paraId="7E1A0729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 xml:space="preserve">            exit(0);</w:t>
      </w:r>
    </w:p>
    <w:p w14:paraId="4791B7AA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 xml:space="preserve">            break;</w:t>
      </w:r>
    </w:p>
    <w:p w14:paraId="3C3FD3B1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 xml:space="preserve">        }</w:t>
      </w:r>
    </w:p>
    <w:p w14:paraId="77A90C75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 xml:space="preserve">        case 'r':{</w:t>
      </w:r>
    </w:p>
    <w:p w14:paraId="2B4FD892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 xml:space="preserve">            generateRandomPoints();</w:t>
      </w:r>
    </w:p>
    <w:p w14:paraId="31341A74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 xml:space="preserve">            break;</w:t>
      </w:r>
    </w:p>
    <w:p w14:paraId="36E79D92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 xml:space="preserve">        }</w:t>
      </w:r>
    </w:p>
    <w:p w14:paraId="6E94C42D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 xml:space="preserve">        case 'a':{</w:t>
      </w:r>
    </w:p>
    <w:p w14:paraId="5C36DFE4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 xml:space="preserve">            if(numberofpoints!=(PMSIZE-1)){</w:t>
      </w:r>
    </w:p>
    <w:p w14:paraId="40381D3F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 xml:space="preserve">                numberofpoints++;</w:t>
      </w:r>
    </w:p>
    <w:p w14:paraId="43C6D78C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 xml:space="preserve">            }</w:t>
      </w:r>
    </w:p>
    <w:p w14:paraId="3E47F1A6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 xml:space="preserve">            break;</w:t>
      </w:r>
    </w:p>
    <w:p w14:paraId="690E3456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 xml:space="preserve">        }</w:t>
      </w:r>
    </w:p>
    <w:p w14:paraId="60FAA893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 xml:space="preserve">        case 's':{</w:t>
      </w:r>
    </w:p>
    <w:p w14:paraId="0B21E75F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 xml:space="preserve">            if(numberofpoints!=2){</w:t>
      </w:r>
    </w:p>
    <w:p w14:paraId="2EB5E46E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 xml:space="preserve">                numberofpoints--;</w:t>
      </w:r>
    </w:p>
    <w:p w14:paraId="13091D4A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 xml:space="preserve">            }</w:t>
      </w:r>
    </w:p>
    <w:p w14:paraId="5FB564BE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 xml:space="preserve">            break;</w:t>
      </w:r>
    </w:p>
    <w:p w14:paraId="4CE6A417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 xml:space="preserve">        }</w:t>
      </w:r>
    </w:p>
    <w:p w14:paraId="4731E2BE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 xml:space="preserve">        case 'e':{</w:t>
      </w:r>
    </w:p>
    <w:p w14:paraId="5FD46B70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 xml:space="preserve">            numberofpoints=randomInt();</w:t>
      </w:r>
    </w:p>
    <w:p w14:paraId="732A8E69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 xml:space="preserve">        }</w:t>
      </w:r>
    </w:p>
    <w:p w14:paraId="42A65379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 xml:space="preserve">    }</w:t>
      </w:r>
    </w:p>
    <w:p w14:paraId="01DD1038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 xml:space="preserve">    glutPostRedisplay();</w:t>
      </w:r>
    </w:p>
    <w:p w14:paraId="18C3DDDB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>}</w:t>
      </w:r>
    </w:p>
    <w:p w14:paraId="2D22E62A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>void printMessage(){</w:t>
      </w:r>
    </w:p>
    <w:p w14:paraId="2EE4AE4E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 xml:space="preserve">    printf("Grafika beadando 2020 - 2D bezier gorbe kirajzolasa\n\r");</w:t>
      </w:r>
    </w:p>
    <w:p w14:paraId="15FFA009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 xml:space="preserve">    printf("Grebely Janos - CL4WWB - G2BIL\n\r");</w:t>
      </w:r>
    </w:p>
    <w:p w14:paraId="0AAB2781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 xml:space="preserve">    for(int k=0; k&lt;51; k++){</w:t>
      </w:r>
    </w:p>
    <w:p w14:paraId="6317361C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 xml:space="preserve">        printf("*");</w:t>
      </w:r>
    </w:p>
    <w:p w14:paraId="0C83BD7F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 xml:space="preserve">    }</w:t>
      </w:r>
    </w:p>
    <w:p w14:paraId="35096523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 xml:space="preserve">    printf("\n\r * q - kilepes;");</w:t>
      </w:r>
    </w:p>
    <w:p w14:paraId="4479CBCD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 xml:space="preserve">    printf("\n\r * e - Random szamu kontrolpont generalasa;");</w:t>
      </w:r>
    </w:p>
    <w:p w14:paraId="0F8C5A62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 xml:space="preserve">    printf("\n\r * r - Random kontrolpontok generalasa;");</w:t>
      </w:r>
    </w:p>
    <w:p w14:paraId="16740C17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 xml:space="preserve">    printf("\n\r * a - Kontrolpontok szamanak novelese;");</w:t>
      </w:r>
    </w:p>
    <w:p w14:paraId="7D008174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lastRenderedPageBreak/>
        <w:t xml:space="preserve">    printf("\n\r * s- Kontrolpontok szamanak csokkentese;\n\r");</w:t>
      </w:r>
    </w:p>
    <w:p w14:paraId="17733AB3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 xml:space="preserve">    for(int k=0; k&lt;51; k++){</w:t>
      </w:r>
    </w:p>
    <w:p w14:paraId="3A9FACBC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 xml:space="preserve">        printf("*");</w:t>
      </w:r>
    </w:p>
    <w:p w14:paraId="1AB27B9F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 xml:space="preserve">    }</w:t>
      </w:r>
    </w:p>
    <w:p w14:paraId="4C3D35A3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>}</w:t>
      </w:r>
    </w:p>
    <w:p w14:paraId="633F94DD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>int main(int argc, char *argv[])</w:t>
      </w:r>
    </w:p>
    <w:p w14:paraId="193EDCA5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>{</w:t>
      </w:r>
    </w:p>
    <w:p w14:paraId="1BA3712C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 xml:space="preserve">    printMessage();</w:t>
      </w:r>
    </w:p>
    <w:p w14:paraId="6839668B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 xml:space="preserve">    glutInit(&amp;argc, argv);</w:t>
      </w:r>
    </w:p>
    <w:p w14:paraId="7D1FE039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 xml:space="preserve">    glutInitWindowSize(1024,768);</w:t>
      </w:r>
    </w:p>
    <w:p w14:paraId="4AE9E2F7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 xml:space="preserve">    glutInitWindowPosition(250,250);</w:t>
      </w:r>
    </w:p>
    <w:p w14:paraId="09B50C1A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 xml:space="preserve">    glutInitDisplayMode(GLUT_RGB);</w:t>
      </w:r>
    </w:p>
    <w:p w14:paraId="019E0A48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</w:p>
    <w:p w14:paraId="26FD0E8D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 xml:space="preserve">    glutCreateWindow("me-grafika-bezier");</w:t>
      </w:r>
    </w:p>
    <w:p w14:paraId="5523F903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 xml:space="preserve">    psInit();</w:t>
      </w:r>
    </w:p>
    <w:p w14:paraId="6014B97F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 xml:space="preserve">    generateRandomPoints();</w:t>
      </w:r>
    </w:p>
    <w:p w14:paraId="161D37B9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 xml:space="preserve">    glutDisplayFunc(psdisplay);</w:t>
      </w:r>
    </w:p>
    <w:p w14:paraId="79EF6DF9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 xml:space="preserve">    glutKeyboardFunc(pskey);</w:t>
      </w:r>
    </w:p>
    <w:p w14:paraId="715AEB61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</w:p>
    <w:p w14:paraId="4804E73E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 xml:space="preserve">    glutMainLoop();</w:t>
      </w:r>
    </w:p>
    <w:p w14:paraId="7F280ADD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</w:p>
    <w:p w14:paraId="3E35BC38" w14:textId="77777777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 xml:space="preserve">    return EXIT_SUCCESS;</w:t>
      </w:r>
    </w:p>
    <w:p w14:paraId="470BF325" w14:textId="2E82749B" w:rsidR="005C6305" w:rsidRPr="005C6305" w:rsidRDefault="005C6305" w:rsidP="005C6305">
      <w:pPr>
        <w:pStyle w:val="Szmozottlista"/>
        <w:tabs>
          <w:tab w:val="clear" w:pos="360"/>
          <w:tab w:val="num" w:pos="720"/>
        </w:tabs>
        <w:ind w:left="720"/>
        <w:rPr>
          <w:i/>
          <w:iCs/>
        </w:rPr>
      </w:pPr>
      <w:r w:rsidRPr="005C6305">
        <w:rPr>
          <w:i/>
          <w:iCs/>
        </w:rPr>
        <w:t>}</w:t>
      </w:r>
    </w:p>
    <w:sectPr w:rsidR="005C6305" w:rsidRPr="005C6305" w:rsidSect="00EC3837">
      <w:footerReference w:type="default" r:id="rId11"/>
      <w:pgSz w:w="11907" w:h="16839" w:code="9"/>
      <w:pgMar w:top="1836" w:right="1751" w:bottom="1448" w:left="1751" w:header="709" w:footer="709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B017EDA" w14:textId="77777777" w:rsidR="00283E94" w:rsidRDefault="00283E94">
      <w:pPr>
        <w:spacing w:before="0" w:after="0" w:line="240" w:lineRule="auto"/>
      </w:pPr>
      <w:r>
        <w:separator/>
      </w:r>
    </w:p>
  </w:endnote>
  <w:endnote w:type="continuationSeparator" w:id="0">
    <w:p w14:paraId="7A1D65BE" w14:textId="77777777" w:rsidR="00283E94" w:rsidRDefault="00283E94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entury Gothic">
    <w:altName w:val="Segoe UI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6C9399" w14:textId="77777777" w:rsidR="001666B7" w:rsidRDefault="00FE537F">
    <w:pPr>
      <w:pStyle w:val="llb"/>
    </w:pPr>
    <w:r>
      <w:t xml:space="preserve">Oldal </w:t>
    </w:r>
    <w:r>
      <w:fldChar w:fldCharType="begin"/>
    </w:r>
    <w:r>
      <w:instrText xml:space="preserve"> PAGE  \* Arabic  \* MERGEFORMAT </w:instrText>
    </w:r>
    <w:r>
      <w:fldChar w:fldCharType="separate"/>
    </w:r>
    <w:r w:rsidR="002A61A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1747AD6" w14:textId="77777777" w:rsidR="00283E94" w:rsidRDefault="00283E94">
      <w:pPr>
        <w:spacing w:before="0" w:after="0" w:line="240" w:lineRule="auto"/>
      </w:pPr>
      <w:r>
        <w:separator/>
      </w:r>
    </w:p>
  </w:footnote>
  <w:footnote w:type="continuationSeparator" w:id="0">
    <w:p w14:paraId="435FAF74" w14:textId="77777777" w:rsidR="00283E94" w:rsidRDefault="00283E94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8"/>
    <w:multiLevelType w:val="singleLevel"/>
    <w:tmpl w:val="DDD0052C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1206D1A0"/>
    <w:lvl w:ilvl="0">
      <w:start w:val="1"/>
      <w:numFmt w:val="bullet"/>
      <w:pStyle w:val="Felsorols"/>
      <w:lvlText w:val="−"/>
      <w:lvlJc w:val="left"/>
      <w:pPr>
        <w:ind w:left="720" w:hanging="360"/>
      </w:pPr>
      <w:rPr>
        <w:rFonts w:ascii="Century Gothic" w:hAnsi="Century Gothic" w:hint="default"/>
        <w:color w:val="0D0D0D" w:themeColor="text1" w:themeTint="F2"/>
      </w:rPr>
    </w:lvl>
  </w:abstractNum>
  <w:abstractNum w:abstractNumId="2" w15:restartNumberingAfterBreak="0">
    <w:nsid w:val="042111F7"/>
    <w:multiLevelType w:val="hybridMultilevel"/>
    <w:tmpl w:val="2F0AFAFC"/>
    <w:lvl w:ilvl="0" w:tplc="0409000F">
      <w:start w:val="3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BB3F38"/>
    <w:multiLevelType w:val="hybridMultilevel"/>
    <w:tmpl w:val="85EE9D92"/>
    <w:lvl w:ilvl="0" w:tplc="E9342BD8">
      <w:numFmt w:val="bullet"/>
      <w:lvlText w:val="-"/>
      <w:lvlJc w:val="left"/>
      <w:pPr>
        <w:ind w:left="720" w:hanging="360"/>
      </w:pPr>
      <w:rPr>
        <w:rFonts w:ascii="Constantia" w:eastAsiaTheme="minorHAnsi" w:hAnsi="Constant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9E0B33"/>
    <w:multiLevelType w:val="hybridMultilevel"/>
    <w:tmpl w:val="D3305458"/>
    <w:lvl w:ilvl="0" w:tplc="0409000F">
      <w:start w:val="3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281AD8"/>
    <w:multiLevelType w:val="hybridMultilevel"/>
    <w:tmpl w:val="70921F06"/>
    <w:lvl w:ilvl="0" w:tplc="0409000F">
      <w:start w:val="3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8F552E"/>
    <w:multiLevelType w:val="hybridMultilevel"/>
    <w:tmpl w:val="435EBF28"/>
    <w:lvl w:ilvl="0" w:tplc="0409000F">
      <w:start w:val="3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D73F1D"/>
    <w:multiLevelType w:val="hybridMultilevel"/>
    <w:tmpl w:val="B4384052"/>
    <w:lvl w:ilvl="0" w:tplc="6BB22DD6">
      <w:start w:val="35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670C22"/>
    <w:multiLevelType w:val="hybridMultilevel"/>
    <w:tmpl w:val="B51C7562"/>
    <w:lvl w:ilvl="0" w:tplc="0409000F">
      <w:start w:val="35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41260FDE"/>
    <w:multiLevelType w:val="hybridMultilevel"/>
    <w:tmpl w:val="3D7C319C"/>
    <w:lvl w:ilvl="0" w:tplc="54D04012">
      <w:start w:val="41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37567D"/>
    <w:multiLevelType w:val="hybridMultilevel"/>
    <w:tmpl w:val="AC8CF81E"/>
    <w:lvl w:ilvl="0" w:tplc="0409000F">
      <w:start w:val="4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7D5B80"/>
    <w:multiLevelType w:val="hybridMultilevel"/>
    <w:tmpl w:val="C338C75A"/>
    <w:lvl w:ilvl="0" w:tplc="0409000F">
      <w:start w:val="4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983153"/>
    <w:multiLevelType w:val="hybridMultilevel"/>
    <w:tmpl w:val="66900C66"/>
    <w:lvl w:ilvl="0" w:tplc="BB621E4A">
      <w:numFmt w:val="bullet"/>
      <w:lvlText w:val="-"/>
      <w:lvlJc w:val="left"/>
      <w:pPr>
        <w:ind w:left="720" w:hanging="360"/>
      </w:pPr>
      <w:rPr>
        <w:rFonts w:ascii="Constantia" w:eastAsiaTheme="minorHAnsi" w:hAnsi="Constant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0142A2"/>
    <w:multiLevelType w:val="hybridMultilevel"/>
    <w:tmpl w:val="80442E2A"/>
    <w:lvl w:ilvl="0" w:tplc="C59EBD38">
      <w:start w:val="41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D6F149B"/>
    <w:multiLevelType w:val="hybridMultilevel"/>
    <w:tmpl w:val="01C40664"/>
    <w:lvl w:ilvl="0" w:tplc="0358BED8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E5456F"/>
    <w:multiLevelType w:val="hybridMultilevel"/>
    <w:tmpl w:val="4B2AFF5C"/>
    <w:lvl w:ilvl="0" w:tplc="D1380404">
      <w:start w:val="41"/>
      <w:numFmt w:val="decimal"/>
      <w:lvlText w:val="%1."/>
      <w:lvlJc w:val="left"/>
      <w:pPr>
        <w:ind w:left="1069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75D676CA"/>
    <w:multiLevelType w:val="hybridMultilevel"/>
    <w:tmpl w:val="157A2964"/>
    <w:lvl w:ilvl="0" w:tplc="991C5ECC">
      <w:numFmt w:val="bullet"/>
      <w:lvlText w:val="-"/>
      <w:lvlJc w:val="left"/>
      <w:pPr>
        <w:ind w:left="720" w:hanging="360"/>
      </w:pPr>
      <w:rPr>
        <w:rFonts w:ascii="Constantia" w:eastAsiaTheme="minorHAnsi" w:hAnsi="Constant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"/>
  </w:num>
  <w:num w:numId="3">
    <w:abstractNumId w:val="0"/>
  </w:num>
  <w:num w:numId="4">
    <w:abstractNumId w:val="0"/>
  </w:num>
  <w:num w:numId="5">
    <w:abstractNumId w:val="1"/>
  </w:num>
  <w:num w:numId="6">
    <w:abstractNumId w:val="0"/>
  </w:num>
  <w:num w:numId="7">
    <w:abstractNumId w:val="14"/>
  </w:num>
  <w:num w:numId="8">
    <w:abstractNumId w:val="12"/>
  </w:num>
  <w:num w:numId="9">
    <w:abstractNumId w:val="3"/>
  </w:num>
  <w:num w:numId="10">
    <w:abstractNumId w:val="16"/>
  </w:num>
  <w:num w:numId="11">
    <w:abstractNumId w:val="10"/>
  </w:num>
  <w:num w:numId="12">
    <w:abstractNumId w:val="11"/>
  </w:num>
  <w:num w:numId="13">
    <w:abstractNumId w:val="9"/>
  </w:num>
  <w:num w:numId="14">
    <w:abstractNumId w:val="13"/>
  </w:num>
  <w:num w:numId="15">
    <w:abstractNumId w:val="15"/>
  </w:num>
  <w:num w:numId="16">
    <w:abstractNumId w:val="2"/>
  </w:num>
  <w:num w:numId="17">
    <w:abstractNumId w:val="4"/>
  </w:num>
  <w:num w:numId="18">
    <w:abstractNumId w:val="6"/>
  </w:num>
  <w:num w:numId="19">
    <w:abstractNumId w:val="8"/>
  </w:num>
  <w:num w:numId="20">
    <w:abstractNumId w:val="7"/>
  </w:num>
  <w:num w:numId="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attachedTemplate r:id="rId1"/>
  <w:revisionView w:inkAnnotations="0"/>
  <w:defaultTabStop w:val="709"/>
  <w:hyphenationZone w:val="4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4B3"/>
    <w:rsid w:val="00051163"/>
    <w:rsid w:val="000E71A5"/>
    <w:rsid w:val="000F4C1F"/>
    <w:rsid w:val="001235E9"/>
    <w:rsid w:val="001666B7"/>
    <w:rsid w:val="00240F25"/>
    <w:rsid w:val="00283E94"/>
    <w:rsid w:val="002A61A2"/>
    <w:rsid w:val="002B24B3"/>
    <w:rsid w:val="00300BE5"/>
    <w:rsid w:val="0037196E"/>
    <w:rsid w:val="0048208E"/>
    <w:rsid w:val="00554799"/>
    <w:rsid w:val="005746FD"/>
    <w:rsid w:val="005C2906"/>
    <w:rsid w:val="005C6305"/>
    <w:rsid w:val="006853DE"/>
    <w:rsid w:val="006E792A"/>
    <w:rsid w:val="0073779F"/>
    <w:rsid w:val="0079386D"/>
    <w:rsid w:val="008702D3"/>
    <w:rsid w:val="0095386E"/>
    <w:rsid w:val="0099598C"/>
    <w:rsid w:val="00AA25AC"/>
    <w:rsid w:val="00B61DE9"/>
    <w:rsid w:val="00CA6684"/>
    <w:rsid w:val="00CB0A95"/>
    <w:rsid w:val="00D947FF"/>
    <w:rsid w:val="00DF6BD7"/>
    <w:rsid w:val="00E00AB3"/>
    <w:rsid w:val="00E151D2"/>
    <w:rsid w:val="00E350FE"/>
    <w:rsid w:val="00EB27AF"/>
    <w:rsid w:val="00EC3837"/>
    <w:rsid w:val="00F565C3"/>
    <w:rsid w:val="00FC23B0"/>
    <w:rsid w:val="00FE5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4F51D1"/>
  <w15:docId w15:val="{114F870A-DFEC-40C8-84CC-A429A9972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595959" w:themeColor="text1" w:themeTint="A6"/>
        <w:lang w:val="hu-HU" w:eastAsia="hu-HU" w:bidi="ar-SA"/>
      </w:rPr>
    </w:rPrDefault>
    <w:pPrDefault>
      <w:pPr>
        <w:spacing w:before="120" w:after="20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13" w:unhideWhenUsed="1" w:qFormat="1"/>
    <w:lsdException w:name="heading 5" w:semiHidden="1" w:uiPriority="13" w:unhideWhenUsed="1" w:qFormat="1"/>
    <w:lsdException w:name="heading 6" w:semiHidden="1" w:uiPriority="13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2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iPriority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1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9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2">
    <w:name w:val="heading 2"/>
    <w:basedOn w:val="Norml"/>
    <w:next w:val="Norml"/>
    <w:link w:val="Cmsor2Char"/>
    <w:unhideWhenUsed/>
    <w:qFormat/>
    <w:rsid w:val="002B24B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07789" w:themeColor="accent1" w:themeShade="BF"/>
      <w:sz w:val="26"/>
      <w:szCs w:val="26"/>
    </w:rPr>
  </w:style>
  <w:style w:type="paragraph" w:styleId="Cmsor3">
    <w:name w:val="heading 3"/>
    <w:basedOn w:val="Norml"/>
    <w:next w:val="Norml"/>
    <w:link w:val="Cmsor3Char"/>
    <w:unhideWhenUsed/>
    <w:qFormat/>
    <w:rsid w:val="002B24B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505C" w:themeColor="accent1" w:themeShade="8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cmsor1">
    <w:name w:val="címsor 1"/>
    <w:basedOn w:val="Norml"/>
    <w:next w:val="Norml"/>
    <w:link w:val="Cmsor1karaktere"/>
    <w:uiPriority w:val="1"/>
    <w:qFormat/>
    <w:pPr>
      <w:keepNext/>
      <w:keepLines/>
      <w:spacing w:before="600" w:after="60"/>
      <w:outlineLvl w:val="0"/>
    </w:pPr>
    <w:rPr>
      <w:rFonts w:asciiTheme="majorHAnsi" w:eastAsiaTheme="majorEastAsia" w:hAnsiTheme="majorHAnsi" w:cstheme="majorBidi"/>
      <w:color w:val="00A0B8" w:themeColor="accent1"/>
      <w:sz w:val="30"/>
    </w:rPr>
  </w:style>
  <w:style w:type="paragraph" w:customStyle="1" w:styleId="cmsor20">
    <w:name w:val="címsor 2"/>
    <w:basedOn w:val="Norml"/>
    <w:next w:val="Norml"/>
    <w:link w:val="Cmsor2karaktere"/>
    <w:uiPriority w:val="1"/>
    <w:unhideWhenUsed/>
    <w:qFormat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/>
      <w:caps/>
      <w:color w:val="00A0B8" w:themeColor="accent1"/>
      <w:sz w:val="22"/>
    </w:rPr>
  </w:style>
  <w:style w:type="paragraph" w:customStyle="1" w:styleId="cmsor30">
    <w:name w:val="címsor 3"/>
    <w:basedOn w:val="Norml"/>
    <w:next w:val="Norml"/>
    <w:link w:val="Cmsor3karaktere"/>
    <w:uiPriority w:val="1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color w:val="00A0B8" w:themeColor="accent1"/>
      <w:sz w:val="22"/>
    </w:rPr>
  </w:style>
  <w:style w:type="paragraph" w:customStyle="1" w:styleId="cmsor4">
    <w:name w:val="címsor 4"/>
    <w:basedOn w:val="Norml"/>
    <w:next w:val="Norml"/>
    <w:link w:val="Cmsor4karaktere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iCs/>
      <w:color w:val="00A0B8" w:themeColor="accent1"/>
    </w:rPr>
  </w:style>
  <w:style w:type="paragraph" w:customStyle="1" w:styleId="cmsor6">
    <w:name w:val="címsor 6"/>
    <w:basedOn w:val="Norml"/>
    <w:next w:val="Norml"/>
    <w:link w:val="Cmsor6karaktere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table" w:customStyle="1" w:styleId="Vilgosrnykols">
    <w:name w:val="Világos árnyékolás"/>
    <w:basedOn w:val="Normltblzat"/>
    <w:uiPriority w:val="60"/>
    <w:pPr>
      <w:spacing w:before="40" w:after="4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 w:val="0"/>
        <w:bCs/>
        <w:caps/>
        <w:smallCaps w:val="0"/>
        <w:color w:val="000000" w:themeColor="text1"/>
        <w:spacing w:val="2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  <w:vAlign w:val="bottom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Kapcsolattartsiadatok">
    <w:name w:val="Kapcsolattartási adatok"/>
    <w:basedOn w:val="Norml"/>
    <w:uiPriority w:val="99"/>
    <w:qFormat/>
    <w:pPr>
      <w:spacing w:before="0" w:after="0"/>
      <w:jc w:val="center"/>
    </w:pPr>
  </w:style>
  <w:style w:type="character" w:customStyle="1" w:styleId="Cmsor1karaktere">
    <w:name w:val="Címsor 1 karaktere"/>
    <w:basedOn w:val="Bekezdsalapbettpusa"/>
    <w:link w:val="cmsor1"/>
    <w:uiPriority w:val="1"/>
    <w:rPr>
      <w:rFonts w:asciiTheme="majorHAnsi" w:eastAsiaTheme="majorEastAsia" w:hAnsiTheme="majorHAnsi" w:cstheme="majorBidi"/>
      <w:color w:val="00A0B8" w:themeColor="accent1"/>
      <w:sz w:val="30"/>
    </w:rPr>
  </w:style>
  <w:style w:type="character" w:customStyle="1" w:styleId="Cmsor2karaktere">
    <w:name w:val="Címsor 2 karaktere"/>
    <w:basedOn w:val="Bekezdsalapbettpusa"/>
    <w:link w:val="cmsor20"/>
    <w:uiPriority w:val="1"/>
    <w:rPr>
      <w:rFonts w:asciiTheme="majorHAnsi" w:eastAsiaTheme="majorEastAsia" w:hAnsiTheme="majorHAnsi" w:cstheme="majorBidi"/>
      <w:caps/>
      <w:color w:val="00A0B8" w:themeColor="accent1"/>
      <w:sz w:val="22"/>
    </w:rPr>
  </w:style>
  <w:style w:type="character" w:customStyle="1" w:styleId="Cmsor3karaktere">
    <w:name w:val="Címsor 3 karaktere"/>
    <w:basedOn w:val="Bekezdsalapbettpusa"/>
    <w:link w:val="cmsor30"/>
    <w:uiPriority w:val="1"/>
    <w:rPr>
      <w:rFonts w:asciiTheme="majorHAnsi" w:eastAsiaTheme="majorEastAsia" w:hAnsiTheme="majorHAnsi" w:cstheme="majorBidi"/>
      <w:color w:val="00A0B8" w:themeColor="accent1"/>
      <w:sz w:val="22"/>
    </w:rPr>
  </w:style>
  <w:style w:type="character" w:customStyle="1" w:styleId="Cmsor4karaktere">
    <w:name w:val="Címsor 4 karaktere"/>
    <w:basedOn w:val="Bekezdsalapbettpusa"/>
    <w:link w:val="cmsor4"/>
    <w:uiPriority w:val="9"/>
    <w:semiHidden/>
    <w:rPr>
      <w:rFonts w:asciiTheme="majorHAnsi" w:eastAsiaTheme="majorEastAsia" w:hAnsiTheme="majorHAnsi" w:cstheme="majorBidi"/>
      <w:i/>
      <w:iCs/>
      <w:color w:val="00A0B8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Pr>
      <w:rFonts w:asciiTheme="majorHAnsi" w:eastAsiaTheme="majorEastAsia" w:hAnsiTheme="majorHAnsi" w:cstheme="majorBidi"/>
      <w:color w:val="00505C" w:themeColor="accent1" w:themeShade="80"/>
    </w:rPr>
  </w:style>
  <w:style w:type="character" w:customStyle="1" w:styleId="Cmsor6karaktere">
    <w:name w:val="Címsor 6 karaktere"/>
    <w:basedOn w:val="Bekezdsalapbettpusa"/>
    <w:link w:val="cmsor6"/>
    <w:uiPriority w:val="9"/>
    <w:semiHidden/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paragraph" w:customStyle="1" w:styleId="felirat">
    <w:name w:val="felirat"/>
    <w:basedOn w:val="Norml"/>
    <w:next w:val="Norml"/>
    <w:uiPriority w:val="10"/>
    <w:unhideWhenUsed/>
    <w:qFormat/>
    <w:pPr>
      <w:spacing w:before="200" w:after="120" w:line="240" w:lineRule="auto"/>
    </w:pPr>
    <w:rPr>
      <w:i/>
      <w:iCs/>
    </w:rPr>
  </w:style>
  <w:style w:type="paragraph" w:styleId="Felsorols">
    <w:name w:val="List Bullet"/>
    <w:basedOn w:val="Norml"/>
    <w:uiPriority w:val="1"/>
    <w:unhideWhenUsed/>
    <w:qFormat/>
    <w:pPr>
      <w:numPr>
        <w:numId w:val="5"/>
      </w:numPr>
    </w:pPr>
  </w:style>
  <w:style w:type="paragraph" w:styleId="Szmozottlista">
    <w:name w:val="List Number"/>
    <w:basedOn w:val="Norml"/>
    <w:uiPriority w:val="1"/>
    <w:unhideWhenUsed/>
    <w:qFormat/>
    <w:pPr>
      <w:numPr>
        <w:numId w:val="6"/>
      </w:numPr>
      <w:contextualSpacing/>
    </w:pPr>
  </w:style>
  <w:style w:type="paragraph" w:styleId="Cm">
    <w:name w:val="Title"/>
    <w:basedOn w:val="Norml"/>
    <w:next w:val="Norml"/>
    <w:link w:val="CmChar"/>
    <w:uiPriority w:val="10"/>
    <w:unhideWhenUsed/>
    <w:qFormat/>
    <w:pPr>
      <w:spacing w:before="480" w:after="40" w:line="240" w:lineRule="auto"/>
      <w:contextualSpacing/>
      <w:jc w:val="center"/>
    </w:pPr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character" w:customStyle="1" w:styleId="CmChar">
    <w:name w:val="Cím Char"/>
    <w:basedOn w:val="Bekezdsalapbettpusa"/>
    <w:link w:val="Cm"/>
    <w:uiPriority w:val="10"/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paragraph" w:styleId="Alcm">
    <w:name w:val="Subtitle"/>
    <w:basedOn w:val="Norml"/>
    <w:next w:val="Norml"/>
    <w:link w:val="AlcmChar"/>
    <w:uiPriority w:val="11"/>
    <w:unhideWhenUsed/>
    <w:qFormat/>
    <w:pPr>
      <w:numPr>
        <w:ilvl w:val="1"/>
      </w:numPr>
      <w:spacing w:before="0" w:after="480"/>
      <w:jc w:val="center"/>
    </w:pPr>
    <w:rPr>
      <w:rFonts w:asciiTheme="majorHAnsi" w:eastAsiaTheme="majorEastAsia" w:hAnsiTheme="majorHAnsi" w:cstheme="majorBidi"/>
      <w:caps/>
      <w:sz w:val="26"/>
    </w:rPr>
  </w:style>
  <w:style w:type="character" w:customStyle="1" w:styleId="AlcmChar">
    <w:name w:val="Alcím Char"/>
    <w:basedOn w:val="Bekezdsalapbettpusa"/>
    <w:link w:val="Alcm"/>
    <w:uiPriority w:val="11"/>
    <w:rPr>
      <w:rFonts w:asciiTheme="majorHAnsi" w:eastAsiaTheme="majorEastAsia" w:hAnsiTheme="majorHAnsi" w:cstheme="majorBidi"/>
      <w:caps/>
      <w:sz w:val="26"/>
    </w:rPr>
  </w:style>
  <w:style w:type="character" w:styleId="Kiemels">
    <w:name w:val="Emphasis"/>
    <w:basedOn w:val="Bekezdsalapbettpusa"/>
    <w:uiPriority w:val="10"/>
    <w:unhideWhenUsed/>
    <w:qFormat/>
    <w:rPr>
      <w:i w:val="0"/>
      <w:iCs w:val="0"/>
      <w:color w:val="007789" w:themeColor="accent1" w:themeShade="BF"/>
    </w:rPr>
  </w:style>
  <w:style w:type="paragraph" w:styleId="Nincstrkz">
    <w:name w:val="No Spacing"/>
    <w:link w:val="NincstrkzChar"/>
    <w:uiPriority w:val="1"/>
    <w:unhideWhenUsed/>
    <w:qFormat/>
    <w:pPr>
      <w:spacing w:before="0" w:after="0" w:line="240" w:lineRule="auto"/>
    </w:pPr>
    <w:rPr>
      <w:color w:val="auto"/>
    </w:rPr>
  </w:style>
  <w:style w:type="character" w:customStyle="1" w:styleId="NincstrkzChar">
    <w:name w:val="Nincs térköz Char"/>
    <w:basedOn w:val="Bekezdsalapbettpusa"/>
    <w:link w:val="Nincstrkz"/>
    <w:uiPriority w:val="1"/>
    <w:rPr>
      <w:rFonts w:asciiTheme="minorHAnsi" w:eastAsiaTheme="minorEastAsia" w:hAnsiTheme="minorHAnsi" w:cstheme="minorBidi"/>
      <w:color w:val="auto"/>
    </w:rPr>
  </w:style>
  <w:style w:type="paragraph" w:styleId="Idzet">
    <w:name w:val="Quote"/>
    <w:basedOn w:val="Norml"/>
    <w:next w:val="Norml"/>
    <w:link w:val="IdzetChar"/>
    <w:uiPriority w:val="10"/>
    <w:unhideWhenUsed/>
    <w:qFormat/>
    <w:pPr>
      <w:spacing w:after="480"/>
      <w:jc w:val="center"/>
    </w:pPr>
    <w:rPr>
      <w:i/>
      <w:iCs/>
      <w:color w:val="00A0B8" w:themeColor="accent1"/>
      <w:sz w:val="26"/>
      <w14:textFill>
        <w14:solidFill>
          <w14:schemeClr w14:val="accent1">
            <w14:alpha w14:val="30000"/>
          </w14:schemeClr>
        </w14:solidFill>
      </w14:textFill>
    </w:rPr>
  </w:style>
  <w:style w:type="character" w:customStyle="1" w:styleId="IdzetChar">
    <w:name w:val="Idézet Char"/>
    <w:basedOn w:val="Bekezdsalapbettpusa"/>
    <w:link w:val="Idzet"/>
    <w:uiPriority w:val="10"/>
    <w:rPr>
      <w:i/>
      <w:iCs/>
      <w:color w:val="00A0B8" w:themeColor="accent1"/>
      <w:sz w:val="26"/>
      <w14:textFill>
        <w14:solidFill>
          <w14:schemeClr w14:val="accent1">
            <w14:alpha w14:val="30000"/>
          </w14:schemeClr>
        </w14:solidFill>
      </w14:textFill>
    </w:rPr>
  </w:style>
  <w:style w:type="paragraph" w:styleId="Tartalomjegyzkcmsora">
    <w:name w:val="TOC Heading"/>
    <w:basedOn w:val="cmsor1"/>
    <w:next w:val="Norml"/>
    <w:uiPriority w:val="39"/>
    <w:unhideWhenUsed/>
    <w:qFormat/>
    <w:pPr>
      <w:spacing w:before="0"/>
      <w:outlineLvl w:val="9"/>
    </w:pPr>
  </w:style>
  <w:style w:type="paragraph" w:customStyle="1" w:styleId="llb">
    <w:name w:val="élőláb"/>
    <w:basedOn w:val="Norml"/>
    <w:link w:val="llbkaraktere"/>
    <w:uiPriority w:val="99"/>
    <w:unhideWhenUsed/>
    <w:pPr>
      <w:spacing w:before="0" w:after="0" w:line="240" w:lineRule="auto"/>
      <w:jc w:val="right"/>
    </w:pPr>
    <w:rPr>
      <w:caps/>
      <w:sz w:val="16"/>
    </w:rPr>
  </w:style>
  <w:style w:type="character" w:customStyle="1" w:styleId="llbkaraktere">
    <w:name w:val="Élőláb karaktere"/>
    <w:basedOn w:val="Bekezdsalapbettpusa"/>
    <w:link w:val="llb"/>
    <w:uiPriority w:val="99"/>
    <w:rPr>
      <w:caps/>
      <w:sz w:val="16"/>
    </w:rPr>
  </w:style>
  <w:style w:type="paragraph" w:customStyle="1" w:styleId="tj3">
    <w:name w:val="tj 3"/>
    <w:basedOn w:val="Norml"/>
    <w:next w:val="Norml"/>
    <w:autoRedefine/>
    <w:uiPriority w:val="39"/>
    <w:unhideWhenUsed/>
    <w:pPr>
      <w:spacing w:after="100"/>
      <w:ind w:left="400"/>
    </w:pPr>
    <w:rPr>
      <w:i/>
      <w:iCs/>
    </w:rPr>
  </w:style>
  <w:style w:type="character" w:customStyle="1" w:styleId="Hivatkozs">
    <w:name w:val="Hivatkozás"/>
    <w:basedOn w:val="Bekezdsalapbettpusa"/>
    <w:uiPriority w:val="99"/>
    <w:unhideWhenUsed/>
    <w:rPr>
      <w:color w:val="EB8803" w:themeColor="hyperlink"/>
      <w:u w:val="single"/>
    </w:rPr>
  </w:style>
  <w:style w:type="paragraph" w:customStyle="1" w:styleId="tj1">
    <w:name w:val="tj 1"/>
    <w:basedOn w:val="Norml"/>
    <w:next w:val="Norml"/>
    <w:autoRedefine/>
    <w:uiPriority w:val="39"/>
    <w:unhideWhenUsed/>
    <w:pPr>
      <w:spacing w:after="100"/>
    </w:pPr>
  </w:style>
  <w:style w:type="paragraph" w:customStyle="1" w:styleId="tj2">
    <w:name w:val="tj 2"/>
    <w:basedOn w:val="Norml"/>
    <w:next w:val="Norml"/>
    <w:autoRedefine/>
    <w:uiPriority w:val="39"/>
    <w:unhideWhenUsed/>
    <w:pPr>
      <w:spacing w:after="100"/>
      <w:ind w:left="200"/>
    </w:pPr>
  </w:style>
  <w:style w:type="paragraph" w:styleId="Buborkszveg">
    <w:name w:val="Balloon Text"/>
    <w:basedOn w:val="Norml"/>
    <w:link w:val="BuborkszvegChar"/>
    <w:uiPriority w:val="99"/>
    <w:semiHidden/>
    <w:unhideWhenUsed/>
    <w:pPr>
      <w:spacing w:after="0" w:line="240" w:lineRule="auto"/>
    </w:pPr>
    <w:rPr>
      <w:rFonts w:ascii="Tahoma" w:hAnsi="Tahoma" w:cs="Tahoma"/>
      <w:sz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Pr>
      <w:rFonts w:ascii="Tahoma" w:hAnsi="Tahoma" w:cs="Tahoma"/>
      <w:sz w:val="16"/>
    </w:rPr>
  </w:style>
  <w:style w:type="paragraph" w:styleId="Irodalomjegyzk">
    <w:name w:val="Bibliography"/>
    <w:basedOn w:val="Norml"/>
    <w:next w:val="Norml"/>
    <w:uiPriority w:val="39"/>
    <w:unhideWhenUsed/>
  </w:style>
  <w:style w:type="paragraph" w:customStyle="1" w:styleId="lfej">
    <w:name w:val="élőfej"/>
    <w:basedOn w:val="Norml"/>
    <w:link w:val="lfejkaraktere"/>
    <w:uiPriority w:val="99"/>
    <w:unhideWhenUsed/>
    <w:pPr>
      <w:spacing w:before="0" w:after="0" w:line="240" w:lineRule="auto"/>
    </w:pPr>
  </w:style>
  <w:style w:type="character" w:customStyle="1" w:styleId="lfejkaraktere">
    <w:name w:val="Élőfej karaktere"/>
    <w:basedOn w:val="Bekezdsalapbettpusa"/>
    <w:link w:val="lfej"/>
    <w:uiPriority w:val="99"/>
  </w:style>
  <w:style w:type="paragraph" w:styleId="Normlbehzs">
    <w:name w:val="Normal Indent"/>
    <w:basedOn w:val="Norml"/>
    <w:uiPriority w:val="99"/>
    <w:unhideWhenUsed/>
    <w:pPr>
      <w:ind w:left="720"/>
    </w:pPr>
  </w:style>
  <w:style w:type="character" w:styleId="Helyrzszveg">
    <w:name w:val="Placeholder Text"/>
    <w:basedOn w:val="Bekezdsalapbettpusa"/>
    <w:uiPriority w:val="99"/>
    <w:semiHidden/>
    <w:rPr>
      <w:color w:val="808080"/>
    </w:rPr>
  </w:style>
  <w:style w:type="table" w:customStyle="1" w:styleId="Kimutats">
    <w:name w:val="Kimutatás"/>
    <w:basedOn w:val="Normltblzat"/>
    <w:uiPriority w:val="99"/>
    <w:pPr>
      <w:spacing w:before="60" w:after="60" w:line="240" w:lineRule="auto"/>
      <w:jc w:val="center"/>
    </w:pPr>
    <w:tblPr>
      <w:tblBorders>
        <w:top w:val="single" w:sz="4" w:space="0" w:color="00A0B8" w:themeColor="accent1"/>
        <w:left w:val="single" w:sz="4" w:space="0" w:color="00A0B8" w:themeColor="accent1"/>
        <w:bottom w:val="single" w:sz="4" w:space="0" w:color="00A0B8" w:themeColor="accent1"/>
        <w:right w:val="single" w:sz="4" w:space="0" w:color="00A0B8" w:themeColor="accent1"/>
        <w:insideH w:val="single" w:sz="4" w:space="0" w:color="00A0B8" w:themeColor="accent1"/>
        <w:insideV w:val="single" w:sz="4" w:space="0" w:color="00A0B8" w:themeColor="accent1"/>
      </w:tblBorders>
    </w:tblPr>
    <w:tblStylePr w:type="firstRow">
      <w:rPr>
        <w:b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pPr>
        <w:wordWrap/>
        <w:jc w:val="left"/>
      </w:pPr>
    </w:tblStylePr>
  </w:style>
  <w:style w:type="table" w:styleId="Rcsostblzat">
    <w:name w:val="Table Grid"/>
    <w:basedOn w:val="Normltblzat"/>
    <w:uiPriority w:val="59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msor2Char">
    <w:name w:val="Címsor 2 Char"/>
    <w:basedOn w:val="Bekezdsalapbettpusa"/>
    <w:link w:val="Cmsor2"/>
    <w:rsid w:val="002B24B3"/>
    <w:rPr>
      <w:rFonts w:asciiTheme="majorHAnsi" w:eastAsiaTheme="majorEastAsia" w:hAnsiTheme="majorHAnsi" w:cstheme="majorBidi"/>
      <w:color w:val="007789" w:themeColor="accent1" w:themeShade="BF"/>
      <w:sz w:val="26"/>
      <w:szCs w:val="26"/>
    </w:rPr>
  </w:style>
  <w:style w:type="character" w:customStyle="1" w:styleId="Cmsor3Char">
    <w:name w:val="Címsor 3 Char"/>
    <w:basedOn w:val="Bekezdsalapbettpusa"/>
    <w:link w:val="Cmsor3"/>
    <w:rsid w:val="002B24B3"/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paragraph" w:styleId="Listaszerbekezds">
    <w:name w:val="List Paragraph"/>
    <w:basedOn w:val="Norml"/>
    <w:uiPriority w:val="34"/>
    <w:semiHidden/>
    <w:qFormat/>
    <w:rsid w:val="007377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3622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root\Templates\1038\StudentReport.dotx" TargetMode="External"/></Relationships>
</file>

<file path=word/theme/theme1.xml><?xml version="1.0" encoding="utf-8"?>
<a:theme xmlns:a="http://schemas.openxmlformats.org/drawingml/2006/main" name="Student Report">
  <a:themeElements>
    <a:clrScheme name="Report">
      <a:dk1>
        <a:sysClr val="windowText" lastClr="000000"/>
      </a:dk1>
      <a:lt1>
        <a:sysClr val="window" lastClr="FFFFFF"/>
      </a:lt1>
      <a:dk2>
        <a:srgbClr val="4E5B6F"/>
      </a:dk2>
      <a:lt2>
        <a:srgbClr val="D6ECFF"/>
      </a:lt2>
      <a:accent1>
        <a:srgbClr val="00A0B8"/>
      </a:accent1>
      <a:accent2>
        <a:srgbClr val="EA157A"/>
      </a:accent2>
      <a:accent3>
        <a:srgbClr val="FEB80A"/>
      </a:accent3>
      <a:accent4>
        <a:srgbClr val="00ADDC"/>
      </a:accent4>
      <a:accent5>
        <a:srgbClr val="738AC8"/>
      </a:accent5>
      <a:accent6>
        <a:srgbClr val="1AB39F"/>
      </a:accent6>
      <a:hlink>
        <a:srgbClr val="EB8803"/>
      </a:hlink>
      <a:folHlink>
        <a:srgbClr val="5F7791"/>
      </a:folHlink>
    </a:clrScheme>
    <a:fontScheme name="Paper">
      <a:maj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>2020-03-25T00:00:00</PublishDate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b:Sources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A07594F-D6F6-465C-83C3-2AA556F3A90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434D4BC-C9CB-402A-9165-A9244C7FDE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StudentReport</Template>
  <TotalTime>367</TotalTime>
  <Pages>10</Pages>
  <Words>1785</Words>
  <Characters>10177</Characters>
  <Application>Microsoft Office Word</Application>
  <DocSecurity>0</DocSecurity>
  <Lines>84</Lines>
  <Paragraphs>23</Paragraphs>
  <ScaleCrop>false</ScaleCrop>
  <HeadingPairs>
    <vt:vector size="6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  <vt:variant>
        <vt:lpstr>Headings</vt:lpstr>
      </vt:variant>
      <vt:variant>
        <vt:i4>5</vt:i4>
      </vt:variant>
    </vt:vector>
  </HeadingPairs>
  <TitlesOfParts>
    <vt:vector size="7" baseType="lpstr">
      <vt:lpstr>2D bezier görbe megjelentése</vt:lpstr>
      <vt:lpstr/>
      <vt:lpstr>&lt;Kezdés azonnal</vt:lpstr>
      <vt:lpstr>Lenyűgöző megjelenés</vt:lpstr>
      <vt:lpstr>Az utolsó simítások elvégzése</vt:lpstr>
      <vt:lpstr>    Tartalomjegyzék hozzáadása</vt:lpstr>
      <vt:lpstr>    Irodalomjegyzék hozzáadása</vt:lpstr>
    </vt:vector>
  </TitlesOfParts>
  <Company/>
  <LinksUpToDate>false</LinksUpToDate>
  <CharactersWithSpaces>11939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2D bezier görbe megjelentése</dc:title>
  <dc:subject>Féléves beadandó Számítógépi grafika tantárgyból</dc:subject>
  <dc:creator>Grebely János</dc:creator>
  <cp:keywords>CL4WWB</cp:keywords>
  <cp:lastModifiedBy>János Grebely</cp:lastModifiedBy>
  <cp:revision>12</cp:revision>
  <dcterms:created xsi:type="dcterms:W3CDTF">2020-03-26T04:45:00Z</dcterms:created>
  <dcterms:modified xsi:type="dcterms:W3CDTF">2020-03-26T10:52:00Z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TC028350589991</vt:lpwstr>
  </property>
</Properties>
</file>